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008325321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5FAD6C4B" w14:textId="77777777" w:rsidR="00BC2E0C" w:rsidRDefault="00BC2E0C" w:rsidP="00BC2E0C">
          <w:pPr>
            <w:pStyle w:val="NoSpacing"/>
          </w:pPr>
        </w:p>
        <w:p w14:paraId="1B205EC7" w14:textId="77777777" w:rsidR="00311EC8" w:rsidRDefault="00000000" w:rsidP="00BC2E0C">
          <w:pPr>
            <w:pStyle w:val="NoSpacing"/>
            <w:tabs>
              <w:tab w:val="left" w:pos="620"/>
            </w:tabs>
          </w:pPr>
        </w:p>
      </w:sdtContent>
    </w:sdt>
    <w:p w14:paraId="43E0B07D" w14:textId="77777777" w:rsidR="00BC2E0C" w:rsidRDefault="00BC2E0C" w:rsidP="00BC2E0C">
      <w:pPr>
        <w:pStyle w:val="NoSpacing"/>
        <w:tabs>
          <w:tab w:val="left" w:pos="620"/>
        </w:tabs>
      </w:pPr>
    </w:p>
    <w:p w14:paraId="1DDF8E18" w14:textId="77777777" w:rsidR="00BC2E0C" w:rsidRDefault="00BC2E0C" w:rsidP="00BC2E0C">
      <w:pPr>
        <w:pStyle w:val="NoSpacing"/>
        <w:tabs>
          <w:tab w:val="left" w:pos="620"/>
        </w:tabs>
      </w:pPr>
    </w:p>
    <w:p w14:paraId="245AEAAA" w14:textId="77777777" w:rsidR="00BC2E0C" w:rsidRDefault="00BC2E0C" w:rsidP="00BC2E0C">
      <w:pPr>
        <w:pStyle w:val="NoSpacing"/>
        <w:tabs>
          <w:tab w:val="left" w:pos="620"/>
        </w:tabs>
      </w:pPr>
    </w:p>
    <w:p w14:paraId="4EE93B39" w14:textId="77777777" w:rsidR="00BC2E0C" w:rsidRDefault="00BC2E0C" w:rsidP="00BC2E0C">
      <w:pPr>
        <w:pStyle w:val="NoSpacing"/>
        <w:tabs>
          <w:tab w:val="left" w:pos="620"/>
        </w:tabs>
      </w:pPr>
    </w:p>
    <w:p w14:paraId="6491CDC6" w14:textId="77777777" w:rsidR="00BC2E0C" w:rsidRDefault="00BC2E0C" w:rsidP="00BC2E0C">
      <w:pPr>
        <w:pStyle w:val="NoSpacing"/>
        <w:tabs>
          <w:tab w:val="left" w:pos="620"/>
        </w:tabs>
      </w:pPr>
    </w:p>
    <w:p w14:paraId="48901D7D" w14:textId="77777777" w:rsidR="00BC2E0C" w:rsidRDefault="00BC2E0C" w:rsidP="00BC2E0C">
      <w:pPr>
        <w:pStyle w:val="NoSpacing"/>
        <w:tabs>
          <w:tab w:val="left" w:pos="620"/>
        </w:tabs>
      </w:pPr>
    </w:p>
    <w:p w14:paraId="5BC82837" w14:textId="77777777" w:rsidR="00BC2E0C" w:rsidRDefault="00BC2E0C" w:rsidP="00BC2E0C">
      <w:pPr>
        <w:pStyle w:val="NoSpacing"/>
        <w:tabs>
          <w:tab w:val="left" w:pos="620"/>
        </w:tabs>
      </w:pPr>
    </w:p>
    <w:p w14:paraId="28BB9DB9" w14:textId="77777777" w:rsidR="00BC2E0C" w:rsidRDefault="00BC2E0C" w:rsidP="00BC2E0C">
      <w:pPr>
        <w:pStyle w:val="NoSpacing"/>
        <w:tabs>
          <w:tab w:val="left" w:pos="620"/>
        </w:tabs>
      </w:pPr>
    </w:p>
    <w:p w14:paraId="409E9095" w14:textId="77777777" w:rsidR="00BC2E0C" w:rsidRDefault="00BC2E0C" w:rsidP="00BC2E0C">
      <w:pPr>
        <w:pStyle w:val="NoSpacing"/>
        <w:tabs>
          <w:tab w:val="left" w:pos="620"/>
        </w:tabs>
      </w:pPr>
    </w:p>
    <w:p w14:paraId="1E1D7DD2" w14:textId="77777777" w:rsidR="00BC2E0C" w:rsidRDefault="00BC2E0C" w:rsidP="00BC2E0C">
      <w:pPr>
        <w:pStyle w:val="NoSpacing"/>
        <w:tabs>
          <w:tab w:val="left" w:pos="620"/>
        </w:tabs>
      </w:pPr>
    </w:p>
    <w:p w14:paraId="6C70A506" w14:textId="77777777" w:rsidR="00BC2E0C" w:rsidRDefault="00BC2E0C" w:rsidP="00BC2E0C">
      <w:pPr>
        <w:pStyle w:val="NoSpacing"/>
        <w:tabs>
          <w:tab w:val="left" w:pos="620"/>
        </w:tabs>
      </w:pPr>
    </w:p>
    <w:p w14:paraId="3877B8D0" w14:textId="77777777" w:rsidR="00BC2E0C" w:rsidRDefault="00BC2E0C" w:rsidP="00BC2E0C">
      <w:pPr>
        <w:pStyle w:val="NoSpacing"/>
        <w:tabs>
          <w:tab w:val="left" w:pos="620"/>
        </w:tabs>
      </w:pPr>
    </w:p>
    <w:p w14:paraId="63F9D11D" w14:textId="77777777" w:rsidR="00BC2E0C" w:rsidRDefault="00BC2E0C" w:rsidP="00BC2E0C">
      <w:pPr>
        <w:pStyle w:val="NoSpacing"/>
        <w:tabs>
          <w:tab w:val="left" w:pos="620"/>
        </w:tabs>
      </w:pPr>
    </w:p>
    <w:p w14:paraId="01D81F4E" w14:textId="77777777" w:rsidR="00BC2E0C" w:rsidRDefault="00BC2E0C" w:rsidP="00BC2E0C">
      <w:pPr>
        <w:pStyle w:val="NoSpacing"/>
        <w:tabs>
          <w:tab w:val="left" w:pos="620"/>
        </w:tabs>
      </w:pPr>
    </w:p>
    <w:p w14:paraId="5B3597AD" w14:textId="77777777" w:rsidR="00BC2E0C" w:rsidRDefault="00BC2E0C" w:rsidP="00BC2E0C">
      <w:pPr>
        <w:pStyle w:val="NoSpacing"/>
        <w:tabs>
          <w:tab w:val="left" w:pos="620"/>
        </w:tabs>
      </w:pPr>
    </w:p>
    <w:p w14:paraId="3208A55D" w14:textId="77777777" w:rsidR="00BC2E0C" w:rsidRDefault="00BC2E0C" w:rsidP="00BC2E0C">
      <w:pPr>
        <w:pStyle w:val="NoSpacing"/>
        <w:tabs>
          <w:tab w:val="left" w:pos="620"/>
        </w:tabs>
      </w:pPr>
    </w:p>
    <w:p w14:paraId="10BC9F47" w14:textId="77777777" w:rsidR="00BC2E0C" w:rsidRDefault="00BC2E0C" w:rsidP="00BC2E0C">
      <w:pPr>
        <w:pStyle w:val="NoSpacing"/>
        <w:tabs>
          <w:tab w:val="left" w:pos="620"/>
        </w:tabs>
      </w:pPr>
    </w:p>
    <w:p w14:paraId="2F372D01" w14:textId="77777777" w:rsidR="00BC2E0C" w:rsidRDefault="00E670B4" w:rsidP="00BC2E0C">
      <w:pPr>
        <w:pStyle w:val="NoSpacing"/>
        <w:tabs>
          <w:tab w:val="left" w:pos="62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369AC5" wp14:editId="7564986D">
                <wp:simplePos x="0" y="0"/>
                <wp:positionH relativeFrom="margin">
                  <wp:posOffset>1784350</wp:posOffset>
                </wp:positionH>
                <wp:positionV relativeFrom="paragraph">
                  <wp:posOffset>104775</wp:posOffset>
                </wp:positionV>
                <wp:extent cx="4432300" cy="273050"/>
                <wp:effectExtent l="0" t="0" r="25400" b="12700"/>
                <wp:wrapSquare wrapText="bothSides"/>
                <wp:docPr id="1376696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13A8A" w14:textId="613F1B96" w:rsidR="00E670B4" w:rsidRPr="000E1667" w:rsidRDefault="000E1667">
                            <w:r>
                              <w:t>{{ client_name }}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69A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5pt;margin-top:8.25pt;width:349pt;height:2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" strokecolor="#d8d8d8 [2732]" strokeweight=".25pt">
                <v:textbox>
                  <w:txbxContent>
                    <w:p w14:paraId="4BC13A8A" w14:textId="613F1B96" w:rsidR="00E670B4" w:rsidRPr="000E1667" w:rsidRDefault="000E1667">
                      <w:r>
                        <w:t>{{ client_name }}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C63A67" w14:textId="77777777" w:rsidR="00BC2E0C" w:rsidRDefault="00BC2E0C" w:rsidP="00BC2E0C">
      <w:pPr>
        <w:pStyle w:val="NoSpacing"/>
        <w:tabs>
          <w:tab w:val="left" w:pos="620"/>
        </w:tabs>
      </w:pPr>
    </w:p>
    <w:p w14:paraId="39BB86B7" w14:textId="666AC660" w:rsidR="00BC2E0C" w:rsidRDefault="00BC2E0C" w:rsidP="00BC2E0C">
      <w:pPr>
        <w:pStyle w:val="NoSpacing"/>
        <w:tabs>
          <w:tab w:val="left" w:pos="620"/>
        </w:tabs>
      </w:pPr>
    </w:p>
    <w:p w14:paraId="6A2BF9B6" w14:textId="6AA566EF" w:rsidR="00BC2E0C" w:rsidRDefault="00E670B4" w:rsidP="00BC2E0C">
      <w:pPr>
        <w:pStyle w:val="NoSpacing"/>
        <w:tabs>
          <w:tab w:val="left" w:pos="62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AAD0B0" wp14:editId="7720BE57">
                <wp:simplePos x="0" y="0"/>
                <wp:positionH relativeFrom="margin">
                  <wp:posOffset>1797050</wp:posOffset>
                </wp:positionH>
                <wp:positionV relativeFrom="paragraph">
                  <wp:posOffset>3810</wp:posOffset>
                </wp:positionV>
                <wp:extent cx="4432300" cy="266700"/>
                <wp:effectExtent l="0" t="0" r="25400" b="19050"/>
                <wp:wrapSquare wrapText="bothSides"/>
                <wp:docPr id="308041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99B23" w14:textId="3D5B3717" w:rsidR="00E670B4" w:rsidRDefault="000E1667" w:rsidP="00E670B4">
                            <w:r>
                              <w:t>{{ today_date }}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AD0B0" id="_x0000_s1027" type="#_x0000_t202" style="position:absolute;margin-left:141.5pt;margin-top:.3pt;width:349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" strokecolor="#d8d8d8 [2732]" strokeweight=".25pt">
                <v:textbox>
                  <w:txbxContent>
                    <w:p w14:paraId="58999B23" w14:textId="3D5B3717" w:rsidR="00E670B4" w:rsidRDefault="000E1667" w:rsidP="00E670B4">
                      <w:r>
                        <w:t>{{ today_date }}</w:t>
                      </w:r>
                      <w: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7B627" w14:textId="77777777" w:rsidR="00BC2E0C" w:rsidRDefault="00BC2E0C" w:rsidP="00BC2E0C">
      <w:pPr>
        <w:pStyle w:val="NoSpacing"/>
        <w:tabs>
          <w:tab w:val="left" w:pos="620"/>
        </w:tabs>
      </w:pPr>
    </w:p>
    <w:p w14:paraId="0CB3B363" w14:textId="77777777" w:rsidR="00BC2E0C" w:rsidRDefault="00BC2E0C" w:rsidP="00BC2E0C">
      <w:pPr>
        <w:pStyle w:val="NoSpacing"/>
        <w:tabs>
          <w:tab w:val="left" w:pos="620"/>
        </w:tabs>
      </w:pPr>
    </w:p>
    <w:p w14:paraId="64F59FCD" w14:textId="77777777" w:rsidR="00BC2E0C" w:rsidRDefault="00BC2E0C" w:rsidP="00BC2E0C">
      <w:pPr>
        <w:pStyle w:val="NoSpacing"/>
        <w:tabs>
          <w:tab w:val="left" w:pos="620"/>
        </w:tabs>
      </w:pPr>
    </w:p>
    <w:p w14:paraId="3E005636" w14:textId="77777777" w:rsidR="00BC2E0C" w:rsidRDefault="00BC2E0C" w:rsidP="00BC2E0C">
      <w:pPr>
        <w:pStyle w:val="NoSpacing"/>
        <w:tabs>
          <w:tab w:val="left" w:pos="620"/>
        </w:tabs>
      </w:pPr>
    </w:p>
    <w:p w14:paraId="2DF82E2F" w14:textId="77777777" w:rsidR="00BC2E0C" w:rsidRDefault="00BC2E0C" w:rsidP="00BC2E0C">
      <w:pPr>
        <w:pStyle w:val="NoSpacing"/>
        <w:tabs>
          <w:tab w:val="left" w:pos="620"/>
        </w:tabs>
      </w:pPr>
    </w:p>
    <w:p w14:paraId="25108F60" w14:textId="77777777" w:rsidR="00BC2E0C" w:rsidRDefault="00BC2E0C" w:rsidP="00BC2E0C">
      <w:pPr>
        <w:pStyle w:val="NoSpacing"/>
        <w:tabs>
          <w:tab w:val="left" w:pos="620"/>
        </w:tabs>
      </w:pPr>
    </w:p>
    <w:p w14:paraId="0759289A" w14:textId="77777777" w:rsidR="00BC2E0C" w:rsidRDefault="00BC2E0C" w:rsidP="00BC2E0C">
      <w:pPr>
        <w:pStyle w:val="NoSpacing"/>
        <w:tabs>
          <w:tab w:val="left" w:pos="620"/>
        </w:tabs>
      </w:pPr>
    </w:p>
    <w:p w14:paraId="02773D71" w14:textId="77777777" w:rsidR="00BC2E0C" w:rsidRDefault="00BC2E0C" w:rsidP="00BC2E0C">
      <w:pPr>
        <w:pStyle w:val="NoSpacing"/>
        <w:tabs>
          <w:tab w:val="left" w:pos="620"/>
        </w:tabs>
      </w:pPr>
    </w:p>
    <w:p w14:paraId="337CD2F2" w14:textId="77777777" w:rsidR="00BC2E0C" w:rsidRDefault="00BC2E0C" w:rsidP="00BC2E0C">
      <w:pPr>
        <w:pStyle w:val="NoSpacing"/>
        <w:tabs>
          <w:tab w:val="left" w:pos="620"/>
        </w:tabs>
      </w:pPr>
    </w:p>
    <w:p w14:paraId="56B55EEA" w14:textId="77777777" w:rsidR="00BC2E0C" w:rsidRDefault="00BC2E0C" w:rsidP="00BC2E0C">
      <w:pPr>
        <w:pStyle w:val="NoSpacing"/>
        <w:tabs>
          <w:tab w:val="left" w:pos="620"/>
        </w:tabs>
      </w:pPr>
    </w:p>
    <w:p w14:paraId="07070F0D" w14:textId="77777777" w:rsidR="00BC2E0C" w:rsidRDefault="00BC2E0C" w:rsidP="00BC2E0C">
      <w:pPr>
        <w:pStyle w:val="NoSpacing"/>
        <w:tabs>
          <w:tab w:val="left" w:pos="620"/>
        </w:tabs>
      </w:pPr>
    </w:p>
    <w:p w14:paraId="34D9299C" w14:textId="77777777" w:rsidR="00BC2E0C" w:rsidRDefault="00BC2E0C" w:rsidP="00BC2E0C">
      <w:pPr>
        <w:pStyle w:val="NoSpacing"/>
        <w:tabs>
          <w:tab w:val="left" w:pos="620"/>
        </w:tabs>
      </w:pPr>
    </w:p>
    <w:p w14:paraId="0A1E0EE1" w14:textId="77777777" w:rsidR="00BC2E0C" w:rsidRDefault="00BC2E0C" w:rsidP="00BC2E0C">
      <w:pPr>
        <w:pStyle w:val="NoSpacing"/>
        <w:tabs>
          <w:tab w:val="left" w:pos="620"/>
        </w:tabs>
      </w:pPr>
    </w:p>
    <w:p w14:paraId="3E2D92F9" w14:textId="77777777" w:rsidR="00BC2E0C" w:rsidRDefault="00BC2E0C" w:rsidP="00BC2E0C">
      <w:pPr>
        <w:pStyle w:val="NoSpacing"/>
        <w:tabs>
          <w:tab w:val="left" w:pos="620"/>
        </w:tabs>
      </w:pPr>
    </w:p>
    <w:p w14:paraId="756C2E00" w14:textId="77777777" w:rsidR="00BC2E0C" w:rsidRDefault="00BC2E0C" w:rsidP="00BC2E0C">
      <w:pPr>
        <w:pStyle w:val="NoSpacing"/>
        <w:tabs>
          <w:tab w:val="left" w:pos="620"/>
        </w:tabs>
      </w:pPr>
    </w:p>
    <w:p w14:paraId="522DA425" w14:textId="77777777" w:rsidR="00BC2E0C" w:rsidRDefault="00BC2E0C" w:rsidP="00BC2E0C">
      <w:pPr>
        <w:pStyle w:val="NoSpacing"/>
        <w:tabs>
          <w:tab w:val="left" w:pos="620"/>
        </w:tabs>
      </w:pPr>
    </w:p>
    <w:p w14:paraId="3BFEF9BB" w14:textId="77777777" w:rsidR="00BC2E0C" w:rsidRDefault="00BC2E0C" w:rsidP="00BC2E0C">
      <w:pPr>
        <w:pStyle w:val="NoSpacing"/>
        <w:tabs>
          <w:tab w:val="left" w:pos="620"/>
        </w:tabs>
      </w:pPr>
    </w:p>
    <w:p w14:paraId="3FBF500D" w14:textId="77777777" w:rsidR="00BC2E0C" w:rsidRDefault="00BC2E0C" w:rsidP="00BC2E0C">
      <w:pPr>
        <w:pStyle w:val="NoSpacing"/>
        <w:tabs>
          <w:tab w:val="left" w:pos="620"/>
        </w:tabs>
      </w:pPr>
    </w:p>
    <w:p w14:paraId="296EE9C0" w14:textId="77777777" w:rsidR="00BC2E0C" w:rsidRDefault="00BC2E0C" w:rsidP="00BC2E0C">
      <w:pPr>
        <w:pStyle w:val="NoSpacing"/>
        <w:tabs>
          <w:tab w:val="left" w:pos="620"/>
        </w:tabs>
      </w:pPr>
    </w:p>
    <w:p w14:paraId="1F0A3B3A" w14:textId="77777777" w:rsidR="00BC2E0C" w:rsidRDefault="00BC2E0C" w:rsidP="00BC2E0C">
      <w:pPr>
        <w:pStyle w:val="NoSpacing"/>
        <w:tabs>
          <w:tab w:val="left" w:pos="620"/>
        </w:tabs>
      </w:pPr>
    </w:p>
    <w:p w14:paraId="668ED6B1" w14:textId="77777777" w:rsidR="00BC2E0C" w:rsidRDefault="00BC2E0C" w:rsidP="00BC2E0C">
      <w:pPr>
        <w:pStyle w:val="NoSpacing"/>
        <w:tabs>
          <w:tab w:val="left" w:pos="620"/>
        </w:tabs>
      </w:pPr>
    </w:p>
    <w:p w14:paraId="10CF2E1A" w14:textId="77777777" w:rsidR="00BC2E0C" w:rsidRDefault="00BC2E0C" w:rsidP="00BC2E0C">
      <w:pPr>
        <w:pStyle w:val="NoSpacing"/>
        <w:tabs>
          <w:tab w:val="left" w:pos="620"/>
        </w:tabs>
      </w:pPr>
    </w:p>
    <w:p w14:paraId="77286133" w14:textId="77777777" w:rsidR="00BC2E0C" w:rsidRDefault="00BC2E0C" w:rsidP="00BC2E0C">
      <w:pPr>
        <w:pStyle w:val="NoSpacing"/>
        <w:tabs>
          <w:tab w:val="left" w:pos="620"/>
        </w:tabs>
        <w:sectPr w:rsidR="00BC2E0C" w:rsidSect="00311EC8">
          <w:headerReference w:type="even" r:id="rId7"/>
          <w:headerReference w:type="first" r:id="rId8"/>
          <w:footerReference w:type="firs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6325E5D9" w14:textId="77777777" w:rsidR="00BC2E0C" w:rsidRDefault="00BC2E0C" w:rsidP="00BC2E0C">
      <w:pPr>
        <w:pStyle w:val="NoSpacing"/>
        <w:tabs>
          <w:tab w:val="left" w:pos="620"/>
        </w:tabs>
      </w:pPr>
    </w:p>
    <w:p w14:paraId="7B9ADFAA" w14:textId="7B487185" w:rsidR="000E1667" w:rsidRDefault="00D63868" w:rsidP="00083AB1">
      <w:pPr>
        <w:pStyle w:val="Heading2"/>
      </w:pPr>
      <w:r>
        <w:t>TIMELINE</w:t>
      </w:r>
    </w:p>
    <w:p w14:paraId="5F543761" w14:textId="77777777" w:rsidR="000E1667" w:rsidRDefault="000E1667" w:rsidP="00BC2E0C">
      <w:pPr>
        <w:pStyle w:val="NoSpacing"/>
        <w:tabs>
          <w:tab w:val="left" w:pos="620"/>
        </w:tabs>
      </w:pPr>
    </w:p>
    <w:p w14:paraId="16DBAF7F" w14:textId="3637572B" w:rsidR="000E1667" w:rsidRDefault="00DE683F" w:rsidP="00BC2E0C">
      <w:pPr>
        <w:pStyle w:val="NoSpacing"/>
        <w:tabs>
          <w:tab w:val="left" w:pos="620"/>
        </w:tabs>
      </w:pPr>
      <w:r w:rsidRPr="00DE683F">
        <w:rPr>
          <w:noProof/>
          <w14:ligatures w14:val="standardContextual"/>
        </w:rPr>
        <w:pict w14:anchorId="3F75BC49">
          <v:rect id="_x0000_i1026" alt="" style="width:468pt;height:1.2pt;mso-width-percent:0;mso-height-percent:0;mso-width-percent:0;mso-height-percent:0" o:hralign="center" o:hrstd="t" o:hr="t" fillcolor="#a0a0a0" stroked="f"/>
        </w:pict>
      </w:r>
    </w:p>
    <w:p w14:paraId="36001F74" w14:textId="77777777" w:rsidR="000E1667" w:rsidRDefault="000E1667" w:rsidP="00BC2E0C">
      <w:pPr>
        <w:pStyle w:val="NoSpacing"/>
        <w:tabs>
          <w:tab w:val="left" w:pos="620"/>
        </w:tabs>
      </w:pPr>
    </w:p>
    <w:p w14:paraId="253801D1" w14:textId="77777777" w:rsidR="00083AB1" w:rsidRDefault="00083AB1" w:rsidP="00083AB1">
      <w:pPr>
        <w:pStyle w:val="NoSpacing"/>
        <w:tabs>
          <w:tab w:val="left" w:pos="620"/>
        </w:tabs>
      </w:pPr>
      <w:r>
        <w:t>{{ detailed_timeline }}}</w:t>
      </w:r>
    </w:p>
    <w:p w14:paraId="51D25157" w14:textId="77777777" w:rsidR="000E1667" w:rsidRDefault="000E1667" w:rsidP="00BC2E0C">
      <w:pPr>
        <w:pStyle w:val="NoSpacing"/>
        <w:tabs>
          <w:tab w:val="left" w:pos="620"/>
        </w:tabs>
      </w:pPr>
    </w:p>
    <w:p w14:paraId="3F456A27" w14:textId="65063D72" w:rsidR="000E1667" w:rsidRDefault="00DE683F" w:rsidP="00BC2E0C">
      <w:pPr>
        <w:pStyle w:val="NoSpacing"/>
        <w:tabs>
          <w:tab w:val="left" w:pos="620"/>
        </w:tabs>
      </w:pPr>
      <w:r w:rsidRPr="00DE683F">
        <w:rPr>
          <w:noProof/>
          <w14:ligatures w14:val="standardContextual"/>
        </w:rPr>
        <w:pict w14:anchorId="11B06969">
          <v:rect id="_x0000_i1025" alt="" style="width:468pt;height:1.2pt;mso-width-percent:0;mso-height-percent:0;mso-width-percent:0;mso-height-percent:0" o:hralign="center" o:hrstd="t" o:hr="t" fillcolor="#a0a0a0" stroked="f"/>
        </w:pict>
      </w:r>
    </w:p>
    <w:p w14:paraId="58CC6532" w14:textId="1F3CE7D4" w:rsidR="000E1667" w:rsidRDefault="000E1667" w:rsidP="00BC2E0C">
      <w:pPr>
        <w:pStyle w:val="NoSpacing"/>
        <w:tabs>
          <w:tab w:val="left" w:pos="620"/>
        </w:tabs>
      </w:pPr>
      <w:r>
        <w:br/>
      </w:r>
    </w:p>
    <w:sectPr w:rsidR="000E1667" w:rsidSect="00BC2E0C">
      <w:headerReference w:type="first" r:id="rId10"/>
      <w:pgSz w:w="12240" w:h="15840"/>
      <w:pgMar w:top="146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AB11" w14:textId="77777777" w:rsidR="00DE683F" w:rsidRDefault="00DE683F" w:rsidP="00311EC8">
      <w:pPr>
        <w:spacing w:after="0" w:line="240" w:lineRule="auto"/>
      </w:pPr>
      <w:r>
        <w:separator/>
      </w:r>
    </w:p>
  </w:endnote>
  <w:endnote w:type="continuationSeparator" w:id="0">
    <w:p w14:paraId="43CDC7B2" w14:textId="77777777" w:rsidR="00DE683F" w:rsidRDefault="00DE683F" w:rsidP="0031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49070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  <w:szCs w:val="20"/>
      </w:rPr>
    </w:sdtEndPr>
    <w:sdtContent>
      <w:p w14:paraId="7B2AA4BD" w14:textId="77777777" w:rsidR="00BC2E0C" w:rsidRPr="00BC2E0C" w:rsidRDefault="00BC2E0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0"/>
            <w:szCs w:val="20"/>
          </w:rPr>
        </w:pPr>
        <w:r w:rsidRPr="00BC2E0C">
          <w:rPr>
            <w:sz w:val="20"/>
            <w:szCs w:val="20"/>
          </w:rPr>
          <w:fldChar w:fldCharType="begin"/>
        </w:r>
        <w:r w:rsidRPr="00BC2E0C">
          <w:rPr>
            <w:sz w:val="20"/>
            <w:szCs w:val="20"/>
          </w:rPr>
          <w:instrText xml:space="preserve"> PAGE   \* MERGEFORMAT </w:instrText>
        </w:r>
        <w:r w:rsidRPr="00BC2E0C">
          <w:rPr>
            <w:sz w:val="20"/>
            <w:szCs w:val="20"/>
          </w:rPr>
          <w:fldChar w:fldCharType="separate"/>
        </w:r>
        <w:r w:rsidRPr="00BC2E0C">
          <w:rPr>
            <w:noProof/>
            <w:sz w:val="20"/>
            <w:szCs w:val="20"/>
          </w:rPr>
          <w:t>2</w:t>
        </w:r>
        <w:r w:rsidRPr="00BC2E0C">
          <w:rPr>
            <w:noProof/>
            <w:sz w:val="20"/>
            <w:szCs w:val="20"/>
          </w:rPr>
          <w:fldChar w:fldCharType="end"/>
        </w:r>
        <w:r w:rsidRPr="00BC2E0C">
          <w:rPr>
            <w:sz w:val="20"/>
            <w:szCs w:val="20"/>
          </w:rPr>
          <w:t xml:space="preserve"> | </w:t>
        </w:r>
        <w:r w:rsidRPr="00BC2E0C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2DFEF0C1" w14:textId="77777777" w:rsidR="00BC2E0C" w:rsidRDefault="00BC2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E1A5B" w14:textId="77777777" w:rsidR="00DE683F" w:rsidRDefault="00DE683F" w:rsidP="00311EC8">
      <w:pPr>
        <w:spacing w:after="0" w:line="240" w:lineRule="auto"/>
      </w:pPr>
      <w:r>
        <w:separator/>
      </w:r>
    </w:p>
  </w:footnote>
  <w:footnote w:type="continuationSeparator" w:id="0">
    <w:p w14:paraId="58827143" w14:textId="77777777" w:rsidR="00DE683F" w:rsidRDefault="00DE683F" w:rsidP="00311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80E0" w14:textId="77777777" w:rsidR="00311EC8" w:rsidRDefault="00DE683F">
    <w:pPr>
      <w:pStyle w:val="Header"/>
    </w:pPr>
    <w:r>
      <w:rPr>
        <w:noProof/>
      </w:rPr>
      <w:pict w14:anchorId="49742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21597" o:spid="_x0000_s1026" type="#_x0000_t75" alt="" style="position:absolute;margin-left:0;margin-top:0;width:611.25pt;height:790.8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877B" w14:textId="77777777" w:rsidR="00311EC8" w:rsidRDefault="00DE683F" w:rsidP="00311EC8">
    <w:pPr>
      <w:pStyle w:val="Header"/>
      <w:tabs>
        <w:tab w:val="clear" w:pos="4680"/>
        <w:tab w:val="clear" w:pos="9360"/>
        <w:tab w:val="left" w:pos="610"/>
      </w:tabs>
    </w:pPr>
    <w:r>
      <w:rPr>
        <w:noProof/>
      </w:rPr>
      <w:pict w14:anchorId="38A75E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21593" o:spid="_x0000_s1025" type="#_x0000_t75" alt="" style="position:absolute;margin-left:0;margin-top:0;width:611.25pt;height:790.8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"/>
          <w10:wrap anchorx="margin" anchory="margin"/>
        </v:shape>
      </w:pict>
    </w:r>
    <w:r w:rsidR="00311EC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72D6" w14:textId="77777777" w:rsidR="00BC2E0C" w:rsidRDefault="00BC2E0C" w:rsidP="00311EC8">
    <w:pPr>
      <w:pStyle w:val="Header"/>
      <w:tabs>
        <w:tab w:val="clear" w:pos="4680"/>
        <w:tab w:val="clear" w:pos="9360"/>
        <w:tab w:val="left" w:pos="61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072F158" wp14:editId="1E0BC3AC">
              <wp:simplePos x="0" y="0"/>
              <wp:positionH relativeFrom="margin">
                <wp:posOffset>1035050</wp:posOffset>
              </wp:positionH>
              <wp:positionV relativeFrom="paragraph">
                <wp:posOffset>12700</wp:posOffset>
              </wp:positionV>
              <wp:extent cx="4210050" cy="45085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0050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0A1D8B" w14:textId="31B5E7C2" w:rsidR="00BC2E0C" w:rsidRDefault="00D63868" w:rsidP="00BC2E0C">
                          <w:pPr>
                            <w:jc w:val="center"/>
                            <w:rPr>
                              <w:color w:val="153D63" w:themeColor="text2" w:themeTint="E6"/>
                              <w:sz w:val="44"/>
                              <w:szCs w:val="44"/>
                            </w:rPr>
                          </w:pPr>
                          <w:r>
                            <w:rPr>
                              <w:color w:val="153D63" w:themeColor="text2" w:themeTint="E6"/>
                              <w:sz w:val="44"/>
                              <w:szCs w:val="44"/>
                            </w:rPr>
                            <w:t>DETAILED TIMELINE</w:t>
                          </w:r>
                        </w:p>
                        <w:p w14:paraId="5AD39CF9" w14:textId="77777777" w:rsidR="00D63868" w:rsidRPr="00BC2E0C" w:rsidRDefault="00D63868" w:rsidP="00BC2E0C">
                          <w:pPr>
                            <w:jc w:val="center"/>
                            <w:rPr>
                              <w:color w:val="153D63" w:themeColor="text2" w:themeTint="E6"/>
                              <w:sz w:val="44"/>
                              <w:szCs w:val="4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72F15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81.5pt;margin-top:1pt;width:331.5pt;height:3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" filled="f" stroked="f">
              <v:textbox>
                <w:txbxContent>
                  <w:p w14:paraId="3F0A1D8B" w14:textId="31B5E7C2" w:rsidR="00BC2E0C" w:rsidRDefault="00D63868" w:rsidP="00BC2E0C">
                    <w:pPr>
                      <w:jc w:val="center"/>
                      <w:rPr>
                        <w:color w:val="153D63" w:themeColor="text2" w:themeTint="E6"/>
                        <w:sz w:val="44"/>
                        <w:szCs w:val="44"/>
                      </w:rPr>
                    </w:pPr>
                    <w:r>
                      <w:rPr>
                        <w:color w:val="153D63" w:themeColor="text2" w:themeTint="E6"/>
                        <w:sz w:val="44"/>
                        <w:szCs w:val="44"/>
                      </w:rPr>
                      <w:t>DETAILED TIMELINE</w:t>
                    </w:r>
                  </w:p>
                  <w:p w14:paraId="5AD39CF9" w14:textId="77777777" w:rsidR="00D63868" w:rsidRPr="00BC2E0C" w:rsidRDefault="00D63868" w:rsidP="00BC2E0C">
                    <w:pPr>
                      <w:jc w:val="center"/>
                      <w:rPr>
                        <w:color w:val="153D63" w:themeColor="text2" w:themeTint="E6"/>
                        <w:sz w:val="44"/>
                        <w:szCs w:val="44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0DCBB6" wp14:editId="0C3D80C3">
              <wp:simplePos x="0" y="0"/>
              <wp:positionH relativeFrom="column">
                <wp:posOffset>1841500</wp:posOffset>
              </wp:positionH>
              <wp:positionV relativeFrom="paragraph">
                <wp:posOffset>482600</wp:posOffset>
              </wp:positionV>
              <wp:extent cx="2571750" cy="0"/>
              <wp:effectExtent l="0" t="0" r="0" b="0"/>
              <wp:wrapNone/>
              <wp:docPr id="58847085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17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0FAF88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38pt" to="347.5pt,3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" strokecolor="#0a2f40 [1604]" strokeweight="1.5pt">
              <v:stroke joinstyle="miter"/>
            </v:line>
          </w:pict>
        </mc:Fallback>
      </mc:AlternateContent>
    </w:r>
    <w:r>
      <w:rPr>
        <w:noProof/>
      </w:rPr>
      <w:drawing>
        <wp:inline distT="0" distB="0" distL="0" distR="0" wp14:anchorId="228D7414" wp14:editId="2386FD2C">
          <wp:extent cx="615950" cy="616859"/>
          <wp:effectExtent l="0" t="0" r="0" b="0"/>
          <wp:docPr id="4354990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070671" name="Picture 4200706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453" cy="6243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67"/>
    <w:rsid w:val="00083AB1"/>
    <w:rsid w:val="000E1667"/>
    <w:rsid w:val="00166AA6"/>
    <w:rsid w:val="00271352"/>
    <w:rsid w:val="002D3FC1"/>
    <w:rsid w:val="00311EC8"/>
    <w:rsid w:val="004A1D9E"/>
    <w:rsid w:val="00920EA1"/>
    <w:rsid w:val="0094469B"/>
    <w:rsid w:val="00957006"/>
    <w:rsid w:val="00BC2E0C"/>
    <w:rsid w:val="00BE7AEA"/>
    <w:rsid w:val="00D63868"/>
    <w:rsid w:val="00DE683F"/>
    <w:rsid w:val="00E670B4"/>
    <w:rsid w:val="00F5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5F54A"/>
  <w15:chartTrackingRefBased/>
  <w15:docId w15:val="{8472221F-6549-7E4C-A8D9-2269F1B7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0C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E0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E0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0C"/>
    <w:rPr>
      <w:rFonts w:ascii="Century Gothic" w:eastAsiaTheme="majorEastAsia" w:hAnsi="Century Gothic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E0C"/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0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0C"/>
    <w:rPr>
      <w:rFonts w:ascii="Century Gothic" w:eastAsiaTheme="majorEastAsia" w:hAnsi="Century Gothic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0C"/>
    <w:rPr>
      <w:rFonts w:ascii="Century Gothic" w:hAnsi="Century Gothic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C2E0C"/>
    <w:pPr>
      <w:spacing w:after="0" w:line="240" w:lineRule="auto"/>
    </w:pPr>
    <w:rPr>
      <w:rFonts w:ascii="Century Gothic" w:eastAsiaTheme="minorEastAsia" w:hAnsi="Century Gothic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2E0C"/>
    <w:rPr>
      <w:rFonts w:ascii="Century Gothic" w:eastAsiaTheme="minorEastAsia" w:hAnsi="Century Gothic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EC8"/>
  </w:style>
  <w:style w:type="paragraph" w:styleId="Footer">
    <w:name w:val="footer"/>
    <w:basedOn w:val="Normal"/>
    <w:link w:val="FooterChar"/>
    <w:uiPriority w:val="99"/>
    <w:unhideWhenUsed/>
    <w:rsid w:val="0031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EC8"/>
  </w:style>
  <w:style w:type="character" w:styleId="SubtleEmphasis">
    <w:name w:val="Subtle Emphasis"/>
    <w:basedOn w:val="DefaultParagraphFont"/>
    <w:uiPriority w:val="19"/>
    <w:qFormat/>
    <w:rsid w:val="00BC2E0C"/>
    <w:rPr>
      <w:rFonts w:ascii="Century Gothic" w:hAnsi="Century Gothic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C2E0C"/>
    <w:rPr>
      <w:rFonts w:ascii="Century Gothic" w:hAnsi="Century Gothic"/>
      <w:i/>
      <w:iCs/>
    </w:rPr>
  </w:style>
  <w:style w:type="character" w:styleId="Strong">
    <w:name w:val="Strong"/>
    <w:basedOn w:val="DefaultParagraphFont"/>
    <w:uiPriority w:val="22"/>
    <w:qFormat/>
    <w:rsid w:val="00BC2E0C"/>
    <w:rPr>
      <w:rFonts w:ascii="Century Gothic" w:hAnsi="Century Gothic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dube/Library/Containers/com.microsoft.Outlook/Data/tmp/Outlook%20Temp/Incident%20Response%20Template_0126%5b35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D01A2-4632-4210-B32F-C7126AFF4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Incident Response Template_0126[35].dotx</Template>
  <TotalTime>1</TotalTime>
  <Pages>2</Pages>
  <Words>9</Words>
  <Characters>85</Characters>
  <Application>Microsoft Office Word</Application>
  <DocSecurity>0</DocSecurity>
  <Lines>85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Dube</dc:creator>
  <cp:keywords/>
  <dc:description/>
  <cp:lastModifiedBy>Justin Dube</cp:lastModifiedBy>
  <cp:revision>3</cp:revision>
  <dcterms:created xsi:type="dcterms:W3CDTF">2026-01-22T12:11:00Z</dcterms:created>
  <dcterms:modified xsi:type="dcterms:W3CDTF">2026-01-22T12:34:00Z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1e598427-7cdf-49d2-b3bb-936d887e2876</vt:lpwstr>
  </property>
</Properties>
</file>