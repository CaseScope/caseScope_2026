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541294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7EDC7A1" w14:textId="77777777" w:rsidR="00657FC8" w:rsidRDefault="00657FC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p w14:paraId="48102D5A" w14:textId="76DB95CE" w:rsidR="00657FC8" w:rsidRDefault="00866182" w:rsidP="008827B0">
          <w:pPr>
            <w:pStyle w:val="NoSpacing"/>
            <w:spacing w:before="480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3D51349B" wp14:editId="5DB6E915">
                    <wp:simplePos x="0" y="0"/>
                    <wp:positionH relativeFrom="column">
                      <wp:posOffset>1892300</wp:posOffset>
                    </wp:positionH>
                    <wp:positionV relativeFrom="paragraph">
                      <wp:posOffset>5617845</wp:posOffset>
                    </wp:positionV>
                    <wp:extent cx="3832860" cy="1404620"/>
                    <wp:effectExtent l="0" t="0" r="0" b="0"/>
                    <wp:wrapSquare wrapText="bothSides"/>
                    <wp:docPr id="204397232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3286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965FD2" w14:textId="77777777" w:rsidR="008827B0" w:rsidRPr="00866182" w:rsidRDefault="008827B0" w:rsidP="008827B0">
                                <w:pPr>
                                  <w:pStyle w:val="Heading3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866182">
                                  <w:rPr>
                                    <w:sz w:val="32"/>
                                    <w:szCs w:val="32"/>
                                  </w:rPr>
                                  <w:t>{{ today_date 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3D5134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149pt;margin-top:442.35pt;width:301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" filled="f" stroked="f">
                    <v:textbox style="mso-fit-shape-to-text:t">
                      <w:txbxContent>
                        <w:p w14:paraId="1C965FD2" w14:textId="77777777" w:rsidR="008827B0" w:rsidRPr="00866182" w:rsidRDefault="008827B0" w:rsidP="008827B0">
                          <w:pPr>
                            <w:pStyle w:val="Heading3"/>
                            <w:rPr>
                              <w:sz w:val="32"/>
                              <w:szCs w:val="32"/>
                            </w:rPr>
                          </w:pPr>
                          <w:proofErr w:type="gramStart"/>
                          <w:r w:rsidRPr="00866182">
                            <w:rPr>
                              <w:sz w:val="32"/>
                              <w:szCs w:val="32"/>
                            </w:rPr>
                            <w:t xml:space="preserve">{{ </w:t>
                          </w:r>
                          <w:proofErr w:type="spellStart"/>
                          <w:r w:rsidRPr="00866182">
                            <w:rPr>
                              <w:sz w:val="32"/>
                              <w:szCs w:val="32"/>
                            </w:rPr>
                            <w:t>today</w:t>
                          </w:r>
                          <w:proofErr w:type="gramEnd"/>
                          <w:r w:rsidRPr="00866182">
                            <w:rPr>
                              <w:sz w:val="32"/>
                              <w:szCs w:val="32"/>
                            </w:rPr>
                            <w:t>_</w:t>
                          </w:r>
                          <w:proofErr w:type="gramStart"/>
                          <w:r w:rsidRPr="00866182">
                            <w:rPr>
                              <w:sz w:val="32"/>
                              <w:szCs w:val="32"/>
                            </w:rPr>
                            <w:t>date</w:t>
                          </w:r>
                          <w:proofErr w:type="spellEnd"/>
                          <w:r w:rsidRPr="00866182">
                            <w:rPr>
                              <w:sz w:val="32"/>
                              <w:szCs w:val="32"/>
                            </w:rPr>
                            <w:t xml:space="preserve"> }</w:t>
                          </w:r>
                          <w:proofErr w:type="gramEnd"/>
                          <w:r w:rsidRPr="00866182">
                            <w:rPr>
                              <w:sz w:val="32"/>
                              <w:szCs w:val="32"/>
                            </w:rPr>
                            <w:t>}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3A9F4F0" wp14:editId="610EE7FC">
                    <wp:simplePos x="0" y="0"/>
                    <wp:positionH relativeFrom="column">
                      <wp:posOffset>1651000</wp:posOffset>
                    </wp:positionH>
                    <wp:positionV relativeFrom="paragraph">
                      <wp:posOffset>5160645</wp:posOffset>
                    </wp:positionV>
                    <wp:extent cx="3832860" cy="140462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3286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328B33" w14:textId="77777777" w:rsidR="008827B0" w:rsidRPr="00866182" w:rsidRDefault="008827B0" w:rsidP="008827B0">
                                <w:pPr>
                                  <w:pStyle w:val="Heading3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866182">
                                  <w:rPr>
                                    <w:sz w:val="32"/>
                                    <w:szCs w:val="32"/>
                                  </w:rPr>
                                  <w:t>{{ client_name 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3A9F4F0" id="_x0000_s1027" type="#_x0000_t202" style="position:absolute;left:0;text-align:left;margin-left:130pt;margin-top:406.35pt;width:301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" filled="f" stroked="f">
                    <v:textbox style="mso-fit-shape-to-text:t">
                      <w:txbxContent>
                        <w:p w14:paraId="62328B33" w14:textId="77777777" w:rsidR="008827B0" w:rsidRPr="00866182" w:rsidRDefault="008827B0" w:rsidP="008827B0">
                          <w:pPr>
                            <w:pStyle w:val="Heading3"/>
                            <w:rPr>
                              <w:sz w:val="32"/>
                              <w:szCs w:val="32"/>
                            </w:rPr>
                          </w:pPr>
                          <w:proofErr w:type="gramStart"/>
                          <w:r w:rsidRPr="00866182">
                            <w:rPr>
                              <w:sz w:val="32"/>
                              <w:szCs w:val="32"/>
                            </w:rPr>
                            <w:t xml:space="preserve">{{ </w:t>
                          </w:r>
                          <w:proofErr w:type="spellStart"/>
                          <w:r w:rsidRPr="00866182">
                            <w:rPr>
                              <w:sz w:val="32"/>
                              <w:szCs w:val="32"/>
                            </w:rPr>
                            <w:t>client</w:t>
                          </w:r>
                          <w:proofErr w:type="gramEnd"/>
                          <w:r w:rsidRPr="00866182">
                            <w:rPr>
                              <w:sz w:val="32"/>
                              <w:szCs w:val="32"/>
                            </w:rPr>
                            <w:t>_</w:t>
                          </w:r>
                          <w:proofErr w:type="gramStart"/>
                          <w:r w:rsidRPr="00866182">
                            <w:rPr>
                              <w:sz w:val="32"/>
                              <w:szCs w:val="32"/>
                            </w:rPr>
                            <w:t>name</w:t>
                          </w:r>
                          <w:proofErr w:type="spellEnd"/>
                          <w:r w:rsidRPr="00866182">
                            <w:rPr>
                              <w:sz w:val="32"/>
                              <w:szCs w:val="32"/>
                            </w:rPr>
                            <w:t xml:space="preserve"> }</w:t>
                          </w:r>
                          <w:proofErr w:type="gramEnd"/>
                          <w:r w:rsidRPr="00866182">
                            <w:rPr>
                              <w:sz w:val="32"/>
                              <w:szCs w:val="32"/>
                            </w:rPr>
                            <w:t>}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657FC8">
            <w:br w:type="page"/>
          </w:r>
        </w:p>
      </w:sdtContent>
    </w:sdt>
    <w:p w14:paraId="2FA8A293" w14:textId="77777777" w:rsidR="00DB4384" w:rsidRDefault="008827B0" w:rsidP="008827B0">
      <w:pPr>
        <w:pStyle w:val="Heading2"/>
      </w:pPr>
      <w:r>
        <w:lastRenderedPageBreak/>
        <w:t>EXECUTIVE SUMMARY</w:t>
      </w:r>
    </w:p>
    <w:p w14:paraId="7371A2D0" w14:textId="77777777" w:rsidR="008827B0" w:rsidRDefault="008827B0" w:rsidP="008827B0">
      <w:r>
        <w:t>{{ executive_summary }}</w:t>
      </w:r>
    </w:p>
    <w:p w14:paraId="697FF55A" w14:textId="77777777" w:rsidR="008827B0" w:rsidRDefault="008827B0">
      <w:r>
        <w:br w:type="page"/>
      </w:r>
    </w:p>
    <w:p w14:paraId="6CF47E32" w14:textId="77777777" w:rsidR="008827B0" w:rsidRDefault="008827B0" w:rsidP="008827B0">
      <w:pPr>
        <w:pStyle w:val="Heading2"/>
      </w:pPr>
      <w:r>
        <w:lastRenderedPageBreak/>
        <w:t>TIMELINE</w:t>
      </w:r>
    </w:p>
    <w:p w14:paraId="7A9A31B5" w14:textId="77777777" w:rsidR="008827B0" w:rsidRDefault="008827B0" w:rsidP="008827B0">
      <w:r>
        <w:t>{{ timeline }}</w:t>
      </w:r>
    </w:p>
    <w:p w14:paraId="0871DC2D" w14:textId="77777777" w:rsidR="008827B0" w:rsidRDefault="008827B0">
      <w:r>
        <w:br w:type="page"/>
      </w:r>
    </w:p>
    <w:p w14:paraId="131861B9" w14:textId="77777777" w:rsidR="008827B0" w:rsidRDefault="008827B0" w:rsidP="008827B0">
      <w:pPr>
        <w:pStyle w:val="Heading2"/>
      </w:pPr>
      <w:r>
        <w:lastRenderedPageBreak/>
        <w:t>INDICATORS OF COMPROMISE</w:t>
      </w:r>
    </w:p>
    <w:p w14:paraId="2969B29A" w14:textId="77777777" w:rsidR="008827B0" w:rsidRDefault="008827B0" w:rsidP="008827B0">
      <w:r>
        <w:t>{{ ioc_list }}</w:t>
      </w:r>
    </w:p>
    <w:p w14:paraId="56F580DB" w14:textId="77777777" w:rsidR="008827B0" w:rsidRDefault="008827B0">
      <w:r>
        <w:br w:type="page"/>
      </w:r>
    </w:p>
    <w:p w14:paraId="235D3344" w14:textId="77777777" w:rsidR="008827B0" w:rsidRDefault="008827B0" w:rsidP="008827B0">
      <w:pPr>
        <w:pStyle w:val="Heading2"/>
      </w:pPr>
      <w:r>
        <w:lastRenderedPageBreak/>
        <w:t>WHAT, WHY, HOW</w:t>
      </w:r>
    </w:p>
    <w:p w14:paraId="49848C26" w14:textId="77777777" w:rsidR="008827B0" w:rsidRDefault="008827B0" w:rsidP="008827B0">
      <w:pPr>
        <w:pStyle w:val="Heading3"/>
      </w:pPr>
      <w:r w:rsidRPr="008827B0">
        <w:t>What Happened?</w:t>
      </w:r>
    </w:p>
    <w:p w14:paraId="7D015C7A" w14:textId="77777777" w:rsidR="008827B0" w:rsidRDefault="008827B0" w:rsidP="008827B0">
      <w:r>
        <w:t>{{ summary_what}}</w:t>
      </w:r>
    </w:p>
    <w:p w14:paraId="3845A9E2" w14:textId="77777777" w:rsidR="008827B0" w:rsidRDefault="008827B0" w:rsidP="008827B0">
      <w:pPr>
        <w:pStyle w:val="Heading3"/>
      </w:pPr>
    </w:p>
    <w:p w14:paraId="63931CCA" w14:textId="77777777" w:rsidR="008827B0" w:rsidRDefault="008827B0" w:rsidP="008827B0">
      <w:pPr>
        <w:pStyle w:val="Heading3"/>
      </w:pPr>
      <w:r>
        <w:t>Why Did it Happen?</w:t>
      </w:r>
    </w:p>
    <w:p w14:paraId="1DC45B7C" w14:textId="77777777" w:rsidR="008827B0" w:rsidRDefault="008827B0" w:rsidP="008827B0">
      <w:r>
        <w:t>{{ summary_why}}</w:t>
      </w:r>
    </w:p>
    <w:p w14:paraId="10F65F51" w14:textId="77777777" w:rsidR="008827B0" w:rsidRDefault="008827B0" w:rsidP="008827B0">
      <w:pPr>
        <w:pStyle w:val="Heading3"/>
      </w:pPr>
    </w:p>
    <w:p w14:paraId="56B373E7" w14:textId="77777777" w:rsidR="008827B0" w:rsidRDefault="008827B0" w:rsidP="008827B0">
      <w:pPr>
        <w:pStyle w:val="Heading3"/>
      </w:pPr>
      <w:r>
        <w:t>How Could it be Stopped?</w:t>
      </w:r>
    </w:p>
    <w:p w14:paraId="3D7237B7" w14:textId="77777777" w:rsidR="008827B0" w:rsidRPr="008827B0" w:rsidRDefault="008827B0" w:rsidP="008827B0">
      <w:r>
        <w:t>{{ summary_how}}</w:t>
      </w:r>
    </w:p>
    <w:sectPr w:rsidR="008827B0" w:rsidRPr="008827B0" w:rsidSect="00657FC8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5069" w14:textId="77777777" w:rsidR="00964C84" w:rsidRDefault="00964C84" w:rsidP="00657FC8">
      <w:pPr>
        <w:spacing w:after="0" w:line="240" w:lineRule="auto"/>
      </w:pPr>
      <w:r>
        <w:separator/>
      </w:r>
    </w:p>
  </w:endnote>
  <w:endnote w:type="continuationSeparator" w:id="0">
    <w:p w14:paraId="3AA26846" w14:textId="77777777" w:rsidR="00964C84" w:rsidRDefault="00964C84" w:rsidP="0065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D4BE" w14:textId="77777777" w:rsidR="00182749" w:rsidRPr="00182749" w:rsidRDefault="00182749">
    <w:pPr>
      <w:tabs>
        <w:tab w:val="center" w:pos="4550"/>
        <w:tab w:val="left" w:pos="5818"/>
      </w:tabs>
      <w:ind w:right="260"/>
      <w:jc w:val="right"/>
      <w:rPr>
        <w:rFonts w:ascii="Century Gothic" w:hAnsi="Century Gothic"/>
        <w:sz w:val="22"/>
        <w:szCs w:val="22"/>
      </w:rPr>
    </w:pPr>
    <w:r w:rsidRPr="00182749">
      <w:rPr>
        <w:rFonts w:ascii="Century Gothic" w:hAnsi="Century Gothic"/>
        <w:spacing w:val="60"/>
        <w:sz w:val="22"/>
        <w:szCs w:val="22"/>
      </w:rPr>
      <w:t>Page</w:t>
    </w:r>
    <w:r w:rsidRPr="00182749">
      <w:rPr>
        <w:rFonts w:ascii="Century Gothic" w:hAnsi="Century Gothic"/>
        <w:sz w:val="22"/>
        <w:szCs w:val="22"/>
      </w:rPr>
      <w:t xml:space="preserve"> </w:t>
    </w:r>
    <w:r w:rsidRPr="00182749">
      <w:rPr>
        <w:rFonts w:ascii="Century Gothic" w:hAnsi="Century Gothic"/>
        <w:sz w:val="22"/>
        <w:szCs w:val="22"/>
      </w:rPr>
      <w:fldChar w:fldCharType="begin"/>
    </w:r>
    <w:r w:rsidRPr="00182749">
      <w:rPr>
        <w:rFonts w:ascii="Century Gothic" w:hAnsi="Century Gothic"/>
        <w:sz w:val="22"/>
        <w:szCs w:val="22"/>
      </w:rPr>
      <w:instrText xml:space="preserve"> PAGE   \* MERGEFORMAT </w:instrText>
    </w:r>
    <w:r w:rsidRPr="00182749">
      <w:rPr>
        <w:rFonts w:ascii="Century Gothic" w:hAnsi="Century Gothic"/>
        <w:sz w:val="22"/>
        <w:szCs w:val="22"/>
      </w:rPr>
      <w:fldChar w:fldCharType="separate"/>
    </w:r>
    <w:r w:rsidRPr="00182749">
      <w:rPr>
        <w:rFonts w:ascii="Century Gothic" w:hAnsi="Century Gothic"/>
        <w:noProof/>
        <w:sz w:val="22"/>
        <w:szCs w:val="22"/>
      </w:rPr>
      <w:t>1</w:t>
    </w:r>
    <w:r w:rsidRPr="00182749">
      <w:rPr>
        <w:rFonts w:ascii="Century Gothic" w:hAnsi="Century Gothic"/>
        <w:sz w:val="22"/>
        <w:szCs w:val="22"/>
      </w:rPr>
      <w:fldChar w:fldCharType="end"/>
    </w:r>
    <w:r w:rsidRPr="00182749">
      <w:rPr>
        <w:rFonts w:ascii="Century Gothic" w:hAnsi="Century Gothic"/>
        <w:sz w:val="22"/>
        <w:szCs w:val="22"/>
      </w:rPr>
      <w:t xml:space="preserve"> | </w:t>
    </w:r>
    <w:r w:rsidRPr="00182749">
      <w:rPr>
        <w:rFonts w:ascii="Century Gothic" w:hAnsi="Century Gothic"/>
        <w:sz w:val="22"/>
        <w:szCs w:val="22"/>
      </w:rPr>
      <w:fldChar w:fldCharType="begin"/>
    </w:r>
    <w:r w:rsidRPr="00182749">
      <w:rPr>
        <w:rFonts w:ascii="Century Gothic" w:hAnsi="Century Gothic"/>
        <w:sz w:val="22"/>
        <w:szCs w:val="22"/>
      </w:rPr>
      <w:instrText xml:space="preserve"> NUMPAGES  \* Arabic  \* MERGEFORMAT </w:instrText>
    </w:r>
    <w:r w:rsidRPr="00182749">
      <w:rPr>
        <w:rFonts w:ascii="Century Gothic" w:hAnsi="Century Gothic"/>
        <w:sz w:val="22"/>
        <w:szCs w:val="22"/>
      </w:rPr>
      <w:fldChar w:fldCharType="separate"/>
    </w:r>
    <w:r w:rsidRPr="00182749">
      <w:rPr>
        <w:rFonts w:ascii="Century Gothic" w:hAnsi="Century Gothic"/>
        <w:noProof/>
        <w:sz w:val="22"/>
        <w:szCs w:val="22"/>
      </w:rPr>
      <w:t>1</w:t>
    </w:r>
    <w:r w:rsidRPr="00182749">
      <w:rPr>
        <w:rFonts w:ascii="Century Gothic" w:hAnsi="Century Gothic"/>
        <w:sz w:val="22"/>
        <w:szCs w:val="22"/>
      </w:rPr>
      <w:fldChar w:fldCharType="end"/>
    </w:r>
  </w:p>
  <w:p w14:paraId="49275763" w14:textId="77777777" w:rsidR="00182749" w:rsidRDefault="00182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10CFA" w14:textId="77777777" w:rsidR="00964C84" w:rsidRDefault="00964C84" w:rsidP="00657FC8">
      <w:pPr>
        <w:spacing w:after="0" w:line="240" w:lineRule="auto"/>
      </w:pPr>
      <w:r>
        <w:separator/>
      </w:r>
    </w:p>
  </w:footnote>
  <w:footnote w:type="continuationSeparator" w:id="0">
    <w:p w14:paraId="3BA80E93" w14:textId="77777777" w:rsidR="00964C84" w:rsidRDefault="00964C84" w:rsidP="0065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5B31" w14:textId="52EB2288" w:rsidR="008827B0" w:rsidRDefault="00964C84">
    <w:pPr>
      <w:pStyle w:val="Header"/>
    </w:pPr>
    <w:r>
      <w:rPr>
        <w:noProof/>
      </w:rPr>
      <w:pict w14:anchorId="3D3E44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980047" o:spid="_x0000_s1026" type="#_x0000_t75" alt="" style="position:absolute;margin-left:0;margin-top:0;width:611.25pt;height:791.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cident Report_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40AB" w14:textId="5A58402C" w:rsidR="00657FC8" w:rsidRPr="00657FC8" w:rsidRDefault="001459FE" w:rsidP="00657FC8">
    <w:pPr>
      <w:pStyle w:val="Header"/>
      <w:jc w:val="center"/>
      <w:rPr>
        <w:rFonts w:ascii="Century Gothic" w:hAnsi="Century Gothic"/>
      </w:rPr>
    </w:pPr>
    <w:r>
      <w:rPr>
        <w:rFonts w:ascii="Century Gothic" w:hAnsi="Century Gothic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568A2658" wp14:editId="17B382E9">
          <wp:simplePos x="0" y="0"/>
          <wp:positionH relativeFrom="column">
            <wp:posOffset>30480</wp:posOffset>
          </wp:positionH>
          <wp:positionV relativeFrom="paragraph">
            <wp:posOffset>-81280</wp:posOffset>
          </wp:positionV>
          <wp:extent cx="624554" cy="625475"/>
          <wp:effectExtent l="0" t="0" r="4445" b="3175"/>
          <wp:wrapNone/>
          <wp:docPr id="1591414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414990" name="Picture 1591414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554" cy="625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FC8" w:rsidRPr="00657FC8">
      <w:rPr>
        <w:rFonts w:ascii="Century Gothic" w:hAnsi="Century Gothic"/>
      </w:rPr>
      <w:t>{{client_name}}</w:t>
    </w:r>
  </w:p>
  <w:p w14:paraId="67BDB0D1" w14:textId="77777777" w:rsidR="00657FC8" w:rsidRPr="00657FC8" w:rsidRDefault="00657FC8" w:rsidP="00657FC8">
    <w:pPr>
      <w:pStyle w:val="Header"/>
      <w:jc w:val="center"/>
      <w:rPr>
        <w:rFonts w:ascii="Century Gothic" w:hAnsi="Century Gothic"/>
        <w:sz w:val="36"/>
        <w:szCs w:val="36"/>
      </w:rPr>
    </w:pPr>
    <w:r w:rsidRPr="00657FC8">
      <w:rPr>
        <w:rFonts w:ascii="Century Gothic" w:hAnsi="Century Gothic"/>
        <w:sz w:val="36"/>
        <w:szCs w:val="36"/>
      </w:rPr>
      <w:t>INCIDENT REPORT</w:t>
    </w:r>
  </w:p>
  <w:p w14:paraId="733533D0" w14:textId="77777777" w:rsidR="00657FC8" w:rsidRDefault="001459FE">
    <w:pPr>
      <w:pStyle w:val="Header"/>
    </w:pPr>
    <w:r>
      <w:rPr>
        <w:rFonts w:ascii="Century Gothic" w:hAnsi="Century Gothic"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8D7CC0" wp14:editId="592D6857">
              <wp:simplePos x="0" y="0"/>
              <wp:positionH relativeFrom="column">
                <wp:posOffset>1671320</wp:posOffset>
              </wp:positionH>
              <wp:positionV relativeFrom="paragraph">
                <wp:posOffset>30480</wp:posOffset>
              </wp:positionV>
              <wp:extent cx="2570480" cy="0"/>
              <wp:effectExtent l="0" t="0" r="0" b="0"/>
              <wp:wrapNone/>
              <wp:docPr id="41772518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704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32ECD2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1.6pt,2.4pt" to="33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" strokecolor="black [3200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EA0" w14:textId="4CCE9690" w:rsidR="008827B0" w:rsidRDefault="00964C84">
    <w:pPr>
      <w:pStyle w:val="Header"/>
    </w:pPr>
    <w:r>
      <w:rPr>
        <w:noProof/>
      </w:rPr>
      <w:pict w14:anchorId="23AA1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980046" o:spid="_x0000_s1025" type="#_x0000_t75" alt="" style="position:absolute;margin-left:0;margin-top:0;width:611.25pt;height:791.2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ncident Report_V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1tTAxNTMxNjO3MDdU0lEKTi0uzszPAykwqgUAIjWGZiwAAAA="/>
  </w:docVars>
  <w:rsids>
    <w:rsidRoot w:val="00866182"/>
    <w:rsid w:val="001459FE"/>
    <w:rsid w:val="00182749"/>
    <w:rsid w:val="00631CAC"/>
    <w:rsid w:val="00657FC8"/>
    <w:rsid w:val="00752188"/>
    <w:rsid w:val="00866182"/>
    <w:rsid w:val="008827B0"/>
    <w:rsid w:val="00893A2E"/>
    <w:rsid w:val="008E7B10"/>
    <w:rsid w:val="00964C84"/>
    <w:rsid w:val="00A6505A"/>
    <w:rsid w:val="00BF542D"/>
    <w:rsid w:val="00CA43EB"/>
    <w:rsid w:val="00CE4376"/>
    <w:rsid w:val="00D312FA"/>
    <w:rsid w:val="00DB4384"/>
    <w:rsid w:val="00DF5636"/>
    <w:rsid w:val="00EA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79E6F"/>
  <w15:chartTrackingRefBased/>
  <w15:docId w15:val="{C92265E4-48E5-664D-9DCA-578FDC1B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7B0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7B0"/>
    <w:pPr>
      <w:keepNext/>
      <w:keepLines/>
      <w:spacing w:before="160" w:after="80"/>
      <w:outlineLvl w:val="2"/>
    </w:pPr>
    <w:rPr>
      <w:rFonts w:ascii="Century Gothic" w:eastAsiaTheme="majorEastAsia" w:hAnsi="Century Gothic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7B0"/>
    <w:rPr>
      <w:rFonts w:ascii="Century Gothic" w:eastAsiaTheme="majorEastAsia" w:hAnsi="Century Gothic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27B0"/>
    <w:rPr>
      <w:rFonts w:ascii="Century Gothic" w:eastAsiaTheme="majorEastAsia" w:hAnsi="Century Gothic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7FC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7FC8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57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C8"/>
  </w:style>
  <w:style w:type="paragraph" w:styleId="Footer">
    <w:name w:val="footer"/>
    <w:basedOn w:val="Normal"/>
    <w:link w:val="FooterChar"/>
    <w:uiPriority w:val="99"/>
    <w:unhideWhenUsed/>
    <w:rsid w:val="00657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Incident report_V2.docx</Template>
  <TotalTime>0</TotalTime>
  <Pages>5</Pages>
  <Words>35</Words>
  <Characters>197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Altomare</dc:creator>
  <cp:keywords/>
  <dc:description/>
  <cp:lastModifiedBy>Justin Dube</cp:lastModifiedBy>
  <cp:revision>2</cp:revision>
  <dcterms:created xsi:type="dcterms:W3CDTF">2026-03-09T20:27:00Z</dcterms:created>
  <dcterms:modified xsi:type="dcterms:W3CDTF">2026-03-09T20:27:00Z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4cb7feba-8566-4837-85e2-10e29f723894</vt:lpwstr>
  </property>
</Properties>
</file>