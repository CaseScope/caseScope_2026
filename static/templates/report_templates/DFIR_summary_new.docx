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"/>
        </w:rPr>
        <w:id w:val="1008325321"/>
        <w:docPartObj>
          <w:docPartGallery w:val="Cover Pages"/>
          <w:docPartUnique/>
        </w:docPartObj>
      </w:sdtPr>
      <w:sdtEndPr>
        <w:rPr>
          <w:sz w:val="22"/>
        </w:rPr>
      </w:sdtEndPr>
      <w:sdtContent>
        <w:p w14:paraId="5FAD6C4B" w14:textId="77777777" w:rsidR="00BC2E0C" w:rsidRDefault="00BC2E0C" w:rsidP="00BC2E0C">
          <w:pPr>
            <w:pStyle w:val="NoSpacing"/>
          </w:pPr>
        </w:p>
        <w:p w14:paraId="1B205EC7" w14:textId="77777777" w:rsidR="00311EC8" w:rsidRDefault="00000000" w:rsidP="00BC2E0C">
          <w:pPr>
            <w:pStyle w:val="NoSpacing"/>
            <w:tabs>
              <w:tab w:val="left" w:pos="620"/>
            </w:tabs>
          </w:pPr>
        </w:p>
      </w:sdtContent>
    </w:sdt>
    <w:p w14:paraId="43E0B07D" w14:textId="77777777" w:rsidR="00BC2E0C" w:rsidRDefault="00BC2E0C" w:rsidP="00BC2E0C">
      <w:pPr>
        <w:pStyle w:val="NoSpacing"/>
        <w:tabs>
          <w:tab w:val="left" w:pos="620"/>
        </w:tabs>
      </w:pPr>
    </w:p>
    <w:p w14:paraId="1DDF8E18" w14:textId="77777777" w:rsidR="00BC2E0C" w:rsidRDefault="00BC2E0C" w:rsidP="00BC2E0C">
      <w:pPr>
        <w:pStyle w:val="NoSpacing"/>
        <w:tabs>
          <w:tab w:val="left" w:pos="620"/>
        </w:tabs>
      </w:pPr>
    </w:p>
    <w:p w14:paraId="245AEAAA" w14:textId="77777777" w:rsidR="00BC2E0C" w:rsidRDefault="00BC2E0C" w:rsidP="00BC2E0C">
      <w:pPr>
        <w:pStyle w:val="NoSpacing"/>
        <w:tabs>
          <w:tab w:val="left" w:pos="620"/>
        </w:tabs>
      </w:pPr>
    </w:p>
    <w:p w14:paraId="4EE93B39" w14:textId="77777777" w:rsidR="00BC2E0C" w:rsidRDefault="00BC2E0C" w:rsidP="00BC2E0C">
      <w:pPr>
        <w:pStyle w:val="NoSpacing"/>
        <w:tabs>
          <w:tab w:val="left" w:pos="620"/>
        </w:tabs>
      </w:pPr>
    </w:p>
    <w:p w14:paraId="6491CDC6" w14:textId="77777777" w:rsidR="00BC2E0C" w:rsidRDefault="00BC2E0C" w:rsidP="00BC2E0C">
      <w:pPr>
        <w:pStyle w:val="NoSpacing"/>
        <w:tabs>
          <w:tab w:val="left" w:pos="620"/>
        </w:tabs>
      </w:pPr>
    </w:p>
    <w:p w14:paraId="48901D7D" w14:textId="77777777" w:rsidR="00BC2E0C" w:rsidRDefault="00BC2E0C" w:rsidP="00BC2E0C">
      <w:pPr>
        <w:pStyle w:val="NoSpacing"/>
        <w:tabs>
          <w:tab w:val="left" w:pos="620"/>
        </w:tabs>
      </w:pPr>
    </w:p>
    <w:p w14:paraId="5BC82837" w14:textId="77777777" w:rsidR="00BC2E0C" w:rsidRDefault="00BC2E0C" w:rsidP="00BC2E0C">
      <w:pPr>
        <w:pStyle w:val="NoSpacing"/>
        <w:tabs>
          <w:tab w:val="left" w:pos="620"/>
        </w:tabs>
      </w:pPr>
    </w:p>
    <w:p w14:paraId="28BB9DB9" w14:textId="77777777" w:rsidR="00BC2E0C" w:rsidRDefault="00BC2E0C" w:rsidP="00BC2E0C">
      <w:pPr>
        <w:pStyle w:val="NoSpacing"/>
        <w:tabs>
          <w:tab w:val="left" w:pos="620"/>
        </w:tabs>
      </w:pPr>
    </w:p>
    <w:p w14:paraId="409E9095" w14:textId="77777777" w:rsidR="00BC2E0C" w:rsidRDefault="00BC2E0C" w:rsidP="00BC2E0C">
      <w:pPr>
        <w:pStyle w:val="NoSpacing"/>
        <w:tabs>
          <w:tab w:val="left" w:pos="620"/>
        </w:tabs>
      </w:pPr>
    </w:p>
    <w:p w14:paraId="1E1D7DD2" w14:textId="77777777" w:rsidR="00BC2E0C" w:rsidRDefault="00BC2E0C" w:rsidP="00BC2E0C">
      <w:pPr>
        <w:pStyle w:val="NoSpacing"/>
        <w:tabs>
          <w:tab w:val="left" w:pos="620"/>
        </w:tabs>
      </w:pPr>
    </w:p>
    <w:p w14:paraId="6C70A506" w14:textId="77777777" w:rsidR="00BC2E0C" w:rsidRDefault="00BC2E0C" w:rsidP="00BC2E0C">
      <w:pPr>
        <w:pStyle w:val="NoSpacing"/>
        <w:tabs>
          <w:tab w:val="left" w:pos="620"/>
        </w:tabs>
      </w:pPr>
    </w:p>
    <w:p w14:paraId="3877B8D0" w14:textId="77777777" w:rsidR="00BC2E0C" w:rsidRDefault="00BC2E0C" w:rsidP="00BC2E0C">
      <w:pPr>
        <w:pStyle w:val="NoSpacing"/>
        <w:tabs>
          <w:tab w:val="left" w:pos="620"/>
        </w:tabs>
      </w:pPr>
    </w:p>
    <w:p w14:paraId="63F9D11D" w14:textId="77777777" w:rsidR="00BC2E0C" w:rsidRDefault="00BC2E0C" w:rsidP="00BC2E0C">
      <w:pPr>
        <w:pStyle w:val="NoSpacing"/>
        <w:tabs>
          <w:tab w:val="left" w:pos="620"/>
        </w:tabs>
      </w:pPr>
    </w:p>
    <w:p w14:paraId="01D81F4E" w14:textId="77777777" w:rsidR="00BC2E0C" w:rsidRDefault="00BC2E0C" w:rsidP="00BC2E0C">
      <w:pPr>
        <w:pStyle w:val="NoSpacing"/>
        <w:tabs>
          <w:tab w:val="left" w:pos="620"/>
        </w:tabs>
      </w:pPr>
    </w:p>
    <w:p w14:paraId="5B3597AD" w14:textId="77777777" w:rsidR="00BC2E0C" w:rsidRDefault="00BC2E0C" w:rsidP="00BC2E0C">
      <w:pPr>
        <w:pStyle w:val="NoSpacing"/>
        <w:tabs>
          <w:tab w:val="left" w:pos="620"/>
        </w:tabs>
      </w:pPr>
    </w:p>
    <w:p w14:paraId="3208A55D" w14:textId="77777777" w:rsidR="00BC2E0C" w:rsidRDefault="00BC2E0C" w:rsidP="00BC2E0C">
      <w:pPr>
        <w:pStyle w:val="NoSpacing"/>
        <w:tabs>
          <w:tab w:val="left" w:pos="620"/>
        </w:tabs>
      </w:pPr>
    </w:p>
    <w:p w14:paraId="10BC9F47" w14:textId="77777777" w:rsidR="00BC2E0C" w:rsidRDefault="00BC2E0C" w:rsidP="00BC2E0C">
      <w:pPr>
        <w:pStyle w:val="NoSpacing"/>
        <w:tabs>
          <w:tab w:val="left" w:pos="620"/>
        </w:tabs>
      </w:pPr>
    </w:p>
    <w:p w14:paraId="2F372D01" w14:textId="77777777" w:rsidR="00BC2E0C" w:rsidRDefault="00E670B4" w:rsidP="00BC2E0C">
      <w:pPr>
        <w:pStyle w:val="NoSpacing"/>
        <w:tabs>
          <w:tab w:val="left" w:pos="620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3369AC5" wp14:editId="7564986D">
                <wp:simplePos x="0" y="0"/>
                <wp:positionH relativeFrom="margin">
                  <wp:posOffset>1784350</wp:posOffset>
                </wp:positionH>
                <wp:positionV relativeFrom="paragraph">
                  <wp:posOffset>104775</wp:posOffset>
                </wp:positionV>
                <wp:extent cx="4432300" cy="273050"/>
                <wp:effectExtent l="0" t="0" r="25400" b="12700"/>
                <wp:wrapSquare wrapText="bothSides"/>
                <wp:docPr id="13766966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3230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bg1">
                              <a:lumMod val="8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C13A8A" w14:textId="613F1B96" w:rsidR="00E670B4" w:rsidRPr="000E1667" w:rsidRDefault="000E1667">
                            <w:r>
                              <w:t>{{ client_name }}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369AC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0.5pt;margin-top:8.25pt;width:349pt;height:21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" strokecolor="#d8d8d8 [2732]" strokeweight=".25pt">
                <v:textbox>
                  <w:txbxContent>
                    <w:p w14:paraId="4BC13A8A" w14:textId="613F1B96" w:rsidR="00E670B4" w:rsidRPr="000E1667" w:rsidRDefault="000E1667">
                      <w:r>
                        <w:t>{{ client_name }}</w:t>
                      </w:r>
                      <w:r>
                        <w:tab/>
                      </w:r>
                      <w:r>
                        <w:tab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2C63A67" w14:textId="77777777" w:rsidR="00BC2E0C" w:rsidRDefault="00BC2E0C" w:rsidP="00BC2E0C">
      <w:pPr>
        <w:pStyle w:val="NoSpacing"/>
        <w:tabs>
          <w:tab w:val="left" w:pos="620"/>
        </w:tabs>
      </w:pPr>
    </w:p>
    <w:p w14:paraId="39BB86B7" w14:textId="666AC660" w:rsidR="00BC2E0C" w:rsidRDefault="00BC2E0C" w:rsidP="00BC2E0C">
      <w:pPr>
        <w:pStyle w:val="NoSpacing"/>
        <w:tabs>
          <w:tab w:val="left" w:pos="620"/>
        </w:tabs>
      </w:pPr>
    </w:p>
    <w:p w14:paraId="6A2BF9B6" w14:textId="6AA566EF" w:rsidR="00BC2E0C" w:rsidRDefault="00E670B4" w:rsidP="00BC2E0C">
      <w:pPr>
        <w:pStyle w:val="NoSpacing"/>
        <w:tabs>
          <w:tab w:val="left" w:pos="620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AAAD0B0" wp14:editId="7720BE57">
                <wp:simplePos x="0" y="0"/>
                <wp:positionH relativeFrom="margin">
                  <wp:posOffset>1797050</wp:posOffset>
                </wp:positionH>
                <wp:positionV relativeFrom="paragraph">
                  <wp:posOffset>3810</wp:posOffset>
                </wp:positionV>
                <wp:extent cx="4432300" cy="266700"/>
                <wp:effectExtent l="0" t="0" r="25400" b="19050"/>
                <wp:wrapSquare wrapText="bothSides"/>
                <wp:docPr id="3080414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323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bg1">
                              <a:lumMod val="8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999B23" w14:textId="3D5B3717" w:rsidR="00E670B4" w:rsidRDefault="000E1667" w:rsidP="00E670B4">
                            <w:r>
                              <w:t>{{ today_date }}</w:t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AAD0B0" id="_x0000_s1027" type="#_x0000_t202" style="position:absolute;margin-left:141.5pt;margin-top:.3pt;width:349pt;height:21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" strokecolor="#d8d8d8 [2732]" strokeweight=".25pt">
                <v:textbox>
                  <w:txbxContent>
                    <w:p w14:paraId="58999B23" w14:textId="3D5B3717" w:rsidR="00E670B4" w:rsidRDefault="000E1667" w:rsidP="00E670B4">
                      <w:r>
                        <w:t>{{ today_date }}</w:t>
                      </w:r>
                      <w:r>
                        <w:tab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417B627" w14:textId="77777777" w:rsidR="00BC2E0C" w:rsidRDefault="00BC2E0C" w:rsidP="00BC2E0C">
      <w:pPr>
        <w:pStyle w:val="NoSpacing"/>
        <w:tabs>
          <w:tab w:val="left" w:pos="620"/>
        </w:tabs>
      </w:pPr>
    </w:p>
    <w:p w14:paraId="0CB3B363" w14:textId="77777777" w:rsidR="00BC2E0C" w:rsidRDefault="00BC2E0C" w:rsidP="00BC2E0C">
      <w:pPr>
        <w:pStyle w:val="NoSpacing"/>
        <w:tabs>
          <w:tab w:val="left" w:pos="620"/>
        </w:tabs>
      </w:pPr>
    </w:p>
    <w:p w14:paraId="64F59FCD" w14:textId="77777777" w:rsidR="00BC2E0C" w:rsidRDefault="00BC2E0C" w:rsidP="00BC2E0C">
      <w:pPr>
        <w:pStyle w:val="NoSpacing"/>
        <w:tabs>
          <w:tab w:val="left" w:pos="620"/>
        </w:tabs>
      </w:pPr>
    </w:p>
    <w:p w14:paraId="3E005636" w14:textId="77777777" w:rsidR="00BC2E0C" w:rsidRDefault="00BC2E0C" w:rsidP="00BC2E0C">
      <w:pPr>
        <w:pStyle w:val="NoSpacing"/>
        <w:tabs>
          <w:tab w:val="left" w:pos="620"/>
        </w:tabs>
      </w:pPr>
    </w:p>
    <w:p w14:paraId="2DF82E2F" w14:textId="77777777" w:rsidR="00BC2E0C" w:rsidRDefault="00BC2E0C" w:rsidP="00BC2E0C">
      <w:pPr>
        <w:pStyle w:val="NoSpacing"/>
        <w:tabs>
          <w:tab w:val="left" w:pos="620"/>
        </w:tabs>
      </w:pPr>
    </w:p>
    <w:p w14:paraId="25108F60" w14:textId="77777777" w:rsidR="00BC2E0C" w:rsidRDefault="00BC2E0C" w:rsidP="00BC2E0C">
      <w:pPr>
        <w:pStyle w:val="NoSpacing"/>
        <w:tabs>
          <w:tab w:val="left" w:pos="620"/>
        </w:tabs>
      </w:pPr>
    </w:p>
    <w:p w14:paraId="0759289A" w14:textId="77777777" w:rsidR="00BC2E0C" w:rsidRDefault="00BC2E0C" w:rsidP="00BC2E0C">
      <w:pPr>
        <w:pStyle w:val="NoSpacing"/>
        <w:tabs>
          <w:tab w:val="left" w:pos="620"/>
        </w:tabs>
      </w:pPr>
    </w:p>
    <w:p w14:paraId="02773D71" w14:textId="77777777" w:rsidR="00BC2E0C" w:rsidRDefault="00BC2E0C" w:rsidP="00BC2E0C">
      <w:pPr>
        <w:pStyle w:val="NoSpacing"/>
        <w:tabs>
          <w:tab w:val="left" w:pos="620"/>
        </w:tabs>
      </w:pPr>
    </w:p>
    <w:p w14:paraId="337CD2F2" w14:textId="77777777" w:rsidR="00BC2E0C" w:rsidRDefault="00BC2E0C" w:rsidP="00BC2E0C">
      <w:pPr>
        <w:pStyle w:val="NoSpacing"/>
        <w:tabs>
          <w:tab w:val="left" w:pos="620"/>
        </w:tabs>
      </w:pPr>
    </w:p>
    <w:p w14:paraId="56B55EEA" w14:textId="77777777" w:rsidR="00BC2E0C" w:rsidRDefault="00BC2E0C" w:rsidP="00BC2E0C">
      <w:pPr>
        <w:pStyle w:val="NoSpacing"/>
        <w:tabs>
          <w:tab w:val="left" w:pos="620"/>
        </w:tabs>
      </w:pPr>
    </w:p>
    <w:p w14:paraId="07070F0D" w14:textId="77777777" w:rsidR="00BC2E0C" w:rsidRDefault="00BC2E0C" w:rsidP="00BC2E0C">
      <w:pPr>
        <w:pStyle w:val="NoSpacing"/>
        <w:tabs>
          <w:tab w:val="left" w:pos="620"/>
        </w:tabs>
      </w:pPr>
    </w:p>
    <w:p w14:paraId="34D9299C" w14:textId="77777777" w:rsidR="00BC2E0C" w:rsidRDefault="00BC2E0C" w:rsidP="00BC2E0C">
      <w:pPr>
        <w:pStyle w:val="NoSpacing"/>
        <w:tabs>
          <w:tab w:val="left" w:pos="620"/>
        </w:tabs>
      </w:pPr>
    </w:p>
    <w:p w14:paraId="0A1E0EE1" w14:textId="77777777" w:rsidR="00BC2E0C" w:rsidRDefault="00BC2E0C" w:rsidP="00BC2E0C">
      <w:pPr>
        <w:pStyle w:val="NoSpacing"/>
        <w:tabs>
          <w:tab w:val="left" w:pos="620"/>
        </w:tabs>
      </w:pPr>
    </w:p>
    <w:p w14:paraId="3E2D92F9" w14:textId="77777777" w:rsidR="00BC2E0C" w:rsidRDefault="00BC2E0C" w:rsidP="00BC2E0C">
      <w:pPr>
        <w:pStyle w:val="NoSpacing"/>
        <w:tabs>
          <w:tab w:val="left" w:pos="620"/>
        </w:tabs>
      </w:pPr>
    </w:p>
    <w:p w14:paraId="756C2E00" w14:textId="77777777" w:rsidR="00BC2E0C" w:rsidRDefault="00BC2E0C" w:rsidP="00BC2E0C">
      <w:pPr>
        <w:pStyle w:val="NoSpacing"/>
        <w:tabs>
          <w:tab w:val="left" w:pos="620"/>
        </w:tabs>
      </w:pPr>
    </w:p>
    <w:p w14:paraId="522DA425" w14:textId="77777777" w:rsidR="00BC2E0C" w:rsidRDefault="00BC2E0C" w:rsidP="00BC2E0C">
      <w:pPr>
        <w:pStyle w:val="NoSpacing"/>
        <w:tabs>
          <w:tab w:val="left" w:pos="620"/>
        </w:tabs>
      </w:pPr>
    </w:p>
    <w:p w14:paraId="3BFEF9BB" w14:textId="77777777" w:rsidR="00BC2E0C" w:rsidRDefault="00BC2E0C" w:rsidP="00BC2E0C">
      <w:pPr>
        <w:pStyle w:val="NoSpacing"/>
        <w:tabs>
          <w:tab w:val="left" w:pos="620"/>
        </w:tabs>
      </w:pPr>
    </w:p>
    <w:p w14:paraId="3FBF500D" w14:textId="77777777" w:rsidR="00BC2E0C" w:rsidRDefault="00BC2E0C" w:rsidP="00BC2E0C">
      <w:pPr>
        <w:pStyle w:val="NoSpacing"/>
        <w:tabs>
          <w:tab w:val="left" w:pos="620"/>
        </w:tabs>
      </w:pPr>
    </w:p>
    <w:p w14:paraId="296EE9C0" w14:textId="77777777" w:rsidR="00BC2E0C" w:rsidRDefault="00BC2E0C" w:rsidP="00BC2E0C">
      <w:pPr>
        <w:pStyle w:val="NoSpacing"/>
        <w:tabs>
          <w:tab w:val="left" w:pos="620"/>
        </w:tabs>
      </w:pPr>
    </w:p>
    <w:p w14:paraId="1F0A3B3A" w14:textId="77777777" w:rsidR="00BC2E0C" w:rsidRDefault="00BC2E0C" w:rsidP="00BC2E0C">
      <w:pPr>
        <w:pStyle w:val="NoSpacing"/>
        <w:tabs>
          <w:tab w:val="left" w:pos="620"/>
        </w:tabs>
      </w:pPr>
    </w:p>
    <w:p w14:paraId="668ED6B1" w14:textId="77777777" w:rsidR="00BC2E0C" w:rsidRDefault="00BC2E0C" w:rsidP="00BC2E0C">
      <w:pPr>
        <w:pStyle w:val="NoSpacing"/>
        <w:tabs>
          <w:tab w:val="left" w:pos="620"/>
        </w:tabs>
      </w:pPr>
    </w:p>
    <w:p w14:paraId="10CF2E1A" w14:textId="77777777" w:rsidR="00BC2E0C" w:rsidRDefault="00BC2E0C" w:rsidP="00BC2E0C">
      <w:pPr>
        <w:pStyle w:val="NoSpacing"/>
        <w:tabs>
          <w:tab w:val="left" w:pos="620"/>
        </w:tabs>
      </w:pPr>
    </w:p>
    <w:p w14:paraId="77286133" w14:textId="77777777" w:rsidR="00BC2E0C" w:rsidRDefault="00BC2E0C" w:rsidP="00BC2E0C">
      <w:pPr>
        <w:pStyle w:val="NoSpacing"/>
        <w:tabs>
          <w:tab w:val="left" w:pos="620"/>
        </w:tabs>
        <w:sectPr w:rsidR="00BC2E0C" w:rsidSect="00311EC8">
          <w:headerReference w:type="even" r:id="rId7"/>
          <w:headerReference w:type="first" r:id="rId8"/>
          <w:footerReference w:type="first" r:id="rId9"/>
          <w:pgSz w:w="12240" w:h="15840"/>
          <w:pgMar w:top="1440" w:right="1440" w:bottom="1440" w:left="1440" w:header="720" w:footer="720" w:gutter="0"/>
          <w:pgNumType w:start="0"/>
          <w:cols w:space="720"/>
          <w:titlePg/>
          <w:docGrid w:linePitch="360"/>
        </w:sectPr>
      </w:pPr>
    </w:p>
    <w:p w14:paraId="6325E5D9" w14:textId="77777777" w:rsidR="00BC2E0C" w:rsidRDefault="00BC2E0C" w:rsidP="00BC2E0C">
      <w:pPr>
        <w:pStyle w:val="NoSpacing"/>
        <w:tabs>
          <w:tab w:val="left" w:pos="620"/>
        </w:tabs>
      </w:pPr>
    </w:p>
    <w:p w14:paraId="6813DFC0" w14:textId="7EBD1EB7" w:rsidR="000E1667" w:rsidRDefault="000E1667" w:rsidP="000E1667">
      <w:pPr>
        <w:pStyle w:val="Heading2"/>
      </w:pPr>
      <w:r>
        <w:t>EXECUTIVE SUMMARY</w:t>
      </w:r>
    </w:p>
    <w:p w14:paraId="7B9ADFAA" w14:textId="1982B36E" w:rsidR="000E1667" w:rsidRDefault="000E1667" w:rsidP="00BC2E0C">
      <w:pPr>
        <w:pStyle w:val="NoSpacing"/>
        <w:tabs>
          <w:tab w:val="left" w:pos="620"/>
        </w:tabs>
      </w:pPr>
      <w:r>
        <w:br/>
        <w:t>{{ executive_summary }}</w:t>
      </w:r>
    </w:p>
    <w:p w14:paraId="5F543761" w14:textId="77777777" w:rsidR="000E1667" w:rsidRDefault="000E1667" w:rsidP="00BC2E0C">
      <w:pPr>
        <w:pStyle w:val="NoSpacing"/>
        <w:tabs>
          <w:tab w:val="left" w:pos="620"/>
        </w:tabs>
      </w:pPr>
    </w:p>
    <w:p w14:paraId="16DBAF7F" w14:textId="3637572B" w:rsidR="000E1667" w:rsidRDefault="00271352" w:rsidP="00BC2E0C">
      <w:pPr>
        <w:pStyle w:val="NoSpacing"/>
        <w:tabs>
          <w:tab w:val="left" w:pos="620"/>
        </w:tabs>
      </w:pPr>
      <w:r w:rsidRPr="00271352">
        <w:rPr>
          <w:noProof/>
          <w14:ligatures w14:val="standardContextual"/>
        </w:rPr>
        <w:pict w14:anchorId="3E1ACFD7">
          <v:rect id="_x0000_i1027" alt="" style="width:468pt;height:1.2pt;mso-width-percent:0;mso-height-percent:0;mso-width-percent:0;mso-height-percent:0" o:hralign="center" o:hrstd="t" o:hr="t" fillcolor="#a0a0a0" stroked="f"/>
        </w:pict>
      </w:r>
    </w:p>
    <w:p w14:paraId="36001F74" w14:textId="77777777" w:rsidR="000E1667" w:rsidRDefault="000E1667" w:rsidP="00BC2E0C">
      <w:pPr>
        <w:pStyle w:val="NoSpacing"/>
        <w:tabs>
          <w:tab w:val="left" w:pos="620"/>
        </w:tabs>
      </w:pPr>
    </w:p>
    <w:p w14:paraId="0CC938F1" w14:textId="4C4F7905" w:rsidR="000E1667" w:rsidRDefault="000E1667" w:rsidP="00BC2E0C">
      <w:pPr>
        <w:pStyle w:val="NoSpacing"/>
        <w:tabs>
          <w:tab w:val="left" w:pos="620"/>
        </w:tabs>
      </w:pPr>
      <w:r w:rsidRPr="000E1667">
        <w:rPr>
          <w:rStyle w:val="Heading2Char"/>
        </w:rPr>
        <w:t>TIMELINE</w:t>
      </w:r>
      <w:r w:rsidRPr="000E1667">
        <w:rPr>
          <w:rStyle w:val="Heading2Char"/>
        </w:rPr>
        <w:br/>
      </w:r>
      <w:r>
        <w:br/>
        <w:t>{{ timeline }}</w:t>
      </w:r>
    </w:p>
    <w:p w14:paraId="51D25157" w14:textId="77777777" w:rsidR="000E1667" w:rsidRDefault="000E1667" w:rsidP="00BC2E0C">
      <w:pPr>
        <w:pStyle w:val="NoSpacing"/>
        <w:tabs>
          <w:tab w:val="left" w:pos="620"/>
        </w:tabs>
      </w:pPr>
    </w:p>
    <w:p w14:paraId="3F456A27" w14:textId="65063D72" w:rsidR="000E1667" w:rsidRDefault="00271352" w:rsidP="00BC2E0C">
      <w:pPr>
        <w:pStyle w:val="NoSpacing"/>
        <w:tabs>
          <w:tab w:val="left" w:pos="620"/>
        </w:tabs>
      </w:pPr>
      <w:r w:rsidRPr="00271352">
        <w:rPr>
          <w:noProof/>
          <w14:ligatures w14:val="standardContextual"/>
        </w:rPr>
        <w:pict w14:anchorId="4F3047D1">
          <v:rect id="_x0000_i1026" alt="" style="width:468pt;height:1.2pt;mso-width-percent:0;mso-height-percent:0;mso-width-percent:0;mso-height-percent:0" o:hralign="center" o:hrstd="t" o:hr="t" fillcolor="#a0a0a0" stroked="f"/>
        </w:pict>
      </w:r>
    </w:p>
    <w:p w14:paraId="520EA428" w14:textId="77777777" w:rsidR="000E1667" w:rsidRDefault="000E1667" w:rsidP="00BC2E0C">
      <w:pPr>
        <w:pStyle w:val="NoSpacing"/>
        <w:tabs>
          <w:tab w:val="left" w:pos="620"/>
        </w:tabs>
      </w:pPr>
    </w:p>
    <w:p w14:paraId="37C94512" w14:textId="77777777" w:rsidR="000E1667" w:rsidRPr="000E1667" w:rsidRDefault="000E1667" w:rsidP="00BC2E0C">
      <w:pPr>
        <w:pStyle w:val="NoSpacing"/>
        <w:tabs>
          <w:tab w:val="left" w:pos="620"/>
        </w:tabs>
        <w:rPr>
          <w:rStyle w:val="Heading3Char"/>
        </w:rPr>
      </w:pPr>
      <w:r w:rsidRPr="000E1667">
        <w:rPr>
          <w:rStyle w:val="Heading2Char"/>
        </w:rPr>
        <w:t>INDICATORS OF COMPROMISE</w:t>
      </w:r>
      <w:r w:rsidRPr="000E1667">
        <w:rPr>
          <w:rStyle w:val="Heading2Char"/>
        </w:rPr>
        <w:br/>
      </w:r>
      <w:r>
        <w:br/>
        <w:t>{{ ioc_list }}</w:t>
      </w:r>
      <w:r>
        <w:br/>
      </w:r>
      <w:r>
        <w:br/>
      </w:r>
      <w:r w:rsidR="00271352" w:rsidRPr="00271352">
        <w:rPr>
          <w:noProof/>
          <w14:ligatures w14:val="standardContextual"/>
        </w:rPr>
        <w:pict w14:anchorId="608061BE">
          <v:rect id="_x0000_i1025" alt="" style="width:468pt;height:1.2pt;mso-width-percent:0;mso-height-percent:0;mso-width-percent:0;mso-height-percent:0" o:hralign="center" o:hrstd="t" o:hr="t" fillcolor="#a0a0a0" stroked="f"/>
        </w:pict>
      </w:r>
      <w:r>
        <w:br/>
      </w:r>
      <w:r>
        <w:br/>
      </w:r>
      <w:r w:rsidRPr="000E1667">
        <w:rPr>
          <w:rStyle w:val="Heading2Char"/>
        </w:rPr>
        <w:t>WHAT, WHY, HOW</w:t>
      </w:r>
      <w:r w:rsidRPr="000E1667">
        <w:rPr>
          <w:rStyle w:val="Heading2Char"/>
        </w:rPr>
        <w:br/>
      </w:r>
      <w:r>
        <w:br/>
      </w:r>
      <w:r w:rsidRPr="000E1667">
        <w:rPr>
          <w:rStyle w:val="Heading3Char"/>
        </w:rPr>
        <w:t>What Happened?</w:t>
      </w:r>
    </w:p>
    <w:p w14:paraId="1F253C8A" w14:textId="77777777" w:rsidR="000E1667" w:rsidRDefault="000E1667" w:rsidP="00BC2E0C">
      <w:pPr>
        <w:pStyle w:val="NoSpacing"/>
        <w:tabs>
          <w:tab w:val="left" w:pos="620"/>
        </w:tabs>
      </w:pPr>
    </w:p>
    <w:p w14:paraId="58CC6532" w14:textId="61FC8785" w:rsidR="000E1667" w:rsidRDefault="000E1667" w:rsidP="00BC2E0C">
      <w:pPr>
        <w:pStyle w:val="NoSpacing"/>
        <w:tabs>
          <w:tab w:val="left" w:pos="620"/>
        </w:tabs>
      </w:pPr>
      <w:r>
        <w:t>{{ summary_what }}</w:t>
      </w:r>
      <w:r>
        <w:br/>
      </w:r>
      <w:r>
        <w:br/>
      </w:r>
      <w:r w:rsidRPr="000E1667">
        <w:rPr>
          <w:rStyle w:val="Heading3Char"/>
        </w:rPr>
        <w:t>Why it Happened?</w:t>
      </w:r>
      <w:r w:rsidRPr="000E1667">
        <w:rPr>
          <w:rStyle w:val="Heading3Char"/>
        </w:rPr>
        <w:br/>
      </w:r>
      <w:r>
        <w:br/>
        <w:t>{{ summary_why }}</w:t>
      </w:r>
      <w:r>
        <w:br/>
      </w:r>
      <w:r>
        <w:br/>
      </w:r>
      <w:r w:rsidRPr="000E1667">
        <w:rPr>
          <w:rStyle w:val="Heading3Char"/>
        </w:rPr>
        <w:t>How Could it be Stopped</w:t>
      </w:r>
      <w:r w:rsidRPr="000E1667">
        <w:rPr>
          <w:rStyle w:val="Heading3Char"/>
        </w:rPr>
        <w:br/>
      </w:r>
      <w:r>
        <w:br/>
        <w:t>{{ summary_how }}</w:t>
      </w:r>
      <w:r>
        <w:br/>
      </w:r>
    </w:p>
    <w:sectPr w:rsidR="000E1667" w:rsidSect="00BC2E0C">
      <w:headerReference w:type="first" r:id="rId10"/>
      <w:pgSz w:w="12240" w:h="15840"/>
      <w:pgMar w:top="146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371DE" w14:textId="77777777" w:rsidR="00271352" w:rsidRDefault="00271352" w:rsidP="00311EC8">
      <w:pPr>
        <w:spacing w:after="0" w:line="240" w:lineRule="auto"/>
      </w:pPr>
      <w:r>
        <w:separator/>
      </w:r>
    </w:p>
  </w:endnote>
  <w:endnote w:type="continuationSeparator" w:id="0">
    <w:p w14:paraId="17508635" w14:textId="77777777" w:rsidR="00271352" w:rsidRDefault="00271352" w:rsidP="00311E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0490709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  <w:sz w:val="20"/>
        <w:szCs w:val="20"/>
      </w:rPr>
    </w:sdtEndPr>
    <w:sdtContent>
      <w:p w14:paraId="7B2AA4BD" w14:textId="77777777" w:rsidR="00BC2E0C" w:rsidRPr="00BC2E0C" w:rsidRDefault="00BC2E0C">
        <w:pPr>
          <w:pStyle w:val="Footer"/>
          <w:pBdr>
            <w:top w:val="single" w:sz="4" w:space="1" w:color="D9D9D9" w:themeColor="background1" w:themeShade="D9"/>
          </w:pBdr>
          <w:jc w:val="right"/>
          <w:rPr>
            <w:sz w:val="20"/>
            <w:szCs w:val="20"/>
          </w:rPr>
        </w:pPr>
        <w:r w:rsidRPr="00BC2E0C">
          <w:rPr>
            <w:sz w:val="20"/>
            <w:szCs w:val="20"/>
          </w:rPr>
          <w:fldChar w:fldCharType="begin"/>
        </w:r>
        <w:r w:rsidRPr="00BC2E0C">
          <w:rPr>
            <w:sz w:val="20"/>
            <w:szCs w:val="20"/>
          </w:rPr>
          <w:instrText xml:space="preserve"> PAGE   \* MERGEFORMAT </w:instrText>
        </w:r>
        <w:r w:rsidRPr="00BC2E0C">
          <w:rPr>
            <w:sz w:val="20"/>
            <w:szCs w:val="20"/>
          </w:rPr>
          <w:fldChar w:fldCharType="separate"/>
        </w:r>
        <w:r w:rsidRPr="00BC2E0C">
          <w:rPr>
            <w:noProof/>
            <w:sz w:val="20"/>
            <w:szCs w:val="20"/>
          </w:rPr>
          <w:t>2</w:t>
        </w:r>
        <w:r w:rsidRPr="00BC2E0C">
          <w:rPr>
            <w:noProof/>
            <w:sz w:val="20"/>
            <w:szCs w:val="20"/>
          </w:rPr>
          <w:fldChar w:fldCharType="end"/>
        </w:r>
        <w:r w:rsidRPr="00BC2E0C">
          <w:rPr>
            <w:sz w:val="20"/>
            <w:szCs w:val="20"/>
          </w:rPr>
          <w:t xml:space="preserve"> | </w:t>
        </w:r>
        <w:r w:rsidRPr="00BC2E0C">
          <w:rPr>
            <w:color w:val="7F7F7F" w:themeColor="background1" w:themeShade="7F"/>
            <w:spacing w:val="60"/>
            <w:sz w:val="20"/>
            <w:szCs w:val="20"/>
          </w:rPr>
          <w:t>Page</w:t>
        </w:r>
      </w:p>
    </w:sdtContent>
  </w:sdt>
  <w:p w14:paraId="2DFEF0C1" w14:textId="77777777" w:rsidR="00BC2E0C" w:rsidRDefault="00BC2E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69ACC" w14:textId="77777777" w:rsidR="00271352" w:rsidRDefault="00271352" w:rsidP="00311EC8">
      <w:pPr>
        <w:spacing w:after="0" w:line="240" w:lineRule="auto"/>
      </w:pPr>
      <w:r>
        <w:separator/>
      </w:r>
    </w:p>
  </w:footnote>
  <w:footnote w:type="continuationSeparator" w:id="0">
    <w:p w14:paraId="54E96B58" w14:textId="77777777" w:rsidR="00271352" w:rsidRDefault="00271352" w:rsidP="00311E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180E0" w14:textId="77777777" w:rsidR="00311EC8" w:rsidRDefault="00271352">
    <w:pPr>
      <w:pStyle w:val="Header"/>
    </w:pPr>
    <w:r>
      <w:rPr>
        <w:noProof/>
      </w:rPr>
      <w:pict w14:anchorId="1292F0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61621597" o:spid="_x0000_s1026" type="#_x0000_t75" alt="" style="position:absolute;margin-left:0;margin-top:0;width:611.25pt;height:790.85pt;z-index:-25165414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ncident Repor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9877B" w14:textId="77777777" w:rsidR="00311EC8" w:rsidRDefault="00271352" w:rsidP="00311EC8">
    <w:pPr>
      <w:pStyle w:val="Header"/>
      <w:tabs>
        <w:tab w:val="clear" w:pos="4680"/>
        <w:tab w:val="clear" w:pos="9360"/>
        <w:tab w:val="left" w:pos="610"/>
      </w:tabs>
    </w:pPr>
    <w:r>
      <w:rPr>
        <w:noProof/>
      </w:rPr>
      <w:pict w14:anchorId="31EAEF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61621593" o:spid="_x0000_s1025" type="#_x0000_t75" alt="" style="position:absolute;margin-left:0;margin-top:0;width:611.25pt;height:790.85pt;z-index:-25165209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ncident Report"/>
          <w10:wrap anchorx="margin" anchory="margin"/>
        </v:shape>
      </w:pict>
    </w:r>
    <w:r w:rsidR="00311EC8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D72D6" w14:textId="77777777" w:rsidR="00BC2E0C" w:rsidRDefault="00BC2E0C" w:rsidP="00311EC8">
    <w:pPr>
      <w:pStyle w:val="Header"/>
      <w:tabs>
        <w:tab w:val="clear" w:pos="4680"/>
        <w:tab w:val="clear" w:pos="9360"/>
        <w:tab w:val="left" w:pos="610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66432" behindDoc="0" locked="0" layoutInCell="1" allowOverlap="1" wp14:anchorId="6072F158" wp14:editId="1E0BC3AC">
              <wp:simplePos x="0" y="0"/>
              <wp:positionH relativeFrom="margin">
                <wp:posOffset>1035050</wp:posOffset>
              </wp:positionH>
              <wp:positionV relativeFrom="paragraph">
                <wp:posOffset>12700</wp:posOffset>
              </wp:positionV>
              <wp:extent cx="4210050" cy="450850"/>
              <wp:effectExtent l="0" t="0" r="0" b="635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10050" cy="4508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F0A1D8B" w14:textId="77777777" w:rsidR="00BC2E0C" w:rsidRPr="00BC2E0C" w:rsidRDefault="00BC2E0C" w:rsidP="00BC2E0C">
                          <w:pPr>
                            <w:jc w:val="center"/>
                            <w:rPr>
                              <w:color w:val="153D63" w:themeColor="text2" w:themeTint="E6"/>
                              <w:sz w:val="44"/>
                              <w:szCs w:val="44"/>
                            </w:rPr>
                          </w:pPr>
                          <w:r w:rsidRPr="00BC2E0C">
                            <w:rPr>
                              <w:color w:val="153D63" w:themeColor="text2" w:themeTint="E6"/>
                              <w:sz w:val="44"/>
                              <w:szCs w:val="44"/>
                            </w:rPr>
                            <w:t>INCIDENT RESPONSE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072F158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81.5pt;margin-top:1pt;width:331.5pt;height:35.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" filled="f" stroked="f">
              <v:textbox>
                <w:txbxContent>
                  <w:p w14:paraId="3F0A1D8B" w14:textId="77777777" w:rsidR="00BC2E0C" w:rsidRPr="00BC2E0C" w:rsidRDefault="00BC2E0C" w:rsidP="00BC2E0C">
                    <w:pPr>
                      <w:jc w:val="center"/>
                      <w:rPr>
                        <w:color w:val="153D63" w:themeColor="text2" w:themeTint="E6"/>
                        <w:sz w:val="44"/>
                        <w:szCs w:val="44"/>
                      </w:rPr>
                    </w:pPr>
                    <w:r w:rsidRPr="00BC2E0C">
                      <w:rPr>
                        <w:color w:val="153D63" w:themeColor="text2" w:themeTint="E6"/>
                        <w:sz w:val="44"/>
                        <w:szCs w:val="44"/>
                      </w:rPr>
                      <w:t>INCIDENT RESPONSE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340DCBB6" wp14:editId="0C3D80C3">
              <wp:simplePos x="0" y="0"/>
              <wp:positionH relativeFrom="column">
                <wp:posOffset>1841500</wp:posOffset>
              </wp:positionH>
              <wp:positionV relativeFrom="paragraph">
                <wp:posOffset>482600</wp:posOffset>
              </wp:positionV>
              <wp:extent cx="2571750" cy="0"/>
              <wp:effectExtent l="0" t="0" r="0" b="0"/>
              <wp:wrapNone/>
              <wp:docPr id="588470852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571750" cy="0"/>
                      </a:xfrm>
                      <a:prstGeom prst="line">
                        <a:avLst/>
                      </a:prstGeom>
                      <a:ln>
                        <a:solidFill>
                          <a:schemeClr val="accent1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40FAF88" id="Straight Connector 3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5pt,38pt" to="347.5pt,3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" strokecolor="#0a2f40 [1604]" strokeweight="1.5pt">
              <v:stroke joinstyle="miter"/>
            </v:line>
          </w:pict>
        </mc:Fallback>
      </mc:AlternateContent>
    </w:r>
    <w:r>
      <w:rPr>
        <w:noProof/>
      </w:rPr>
      <w:drawing>
        <wp:inline distT="0" distB="0" distL="0" distR="0" wp14:anchorId="228D7414" wp14:editId="2386FD2C">
          <wp:extent cx="615950" cy="616859"/>
          <wp:effectExtent l="0" t="0" r="0" b="0"/>
          <wp:docPr id="43549904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0070671" name="Picture 42007067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3453" cy="6243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667"/>
    <w:rsid w:val="000E1667"/>
    <w:rsid w:val="00166AA6"/>
    <w:rsid w:val="00271352"/>
    <w:rsid w:val="002D3FC1"/>
    <w:rsid w:val="00311EC8"/>
    <w:rsid w:val="00920EA1"/>
    <w:rsid w:val="0094469B"/>
    <w:rsid w:val="00957006"/>
    <w:rsid w:val="00BC2E0C"/>
    <w:rsid w:val="00BE7AEA"/>
    <w:rsid w:val="00E670B4"/>
    <w:rsid w:val="00F5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F5F54A"/>
  <w15:chartTrackingRefBased/>
  <w15:docId w15:val="{8472221F-6549-7E4C-A8D9-2269F1B7C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2E0C"/>
    <w:rPr>
      <w:rFonts w:ascii="Century Gothic" w:hAnsi="Century Gothic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2E0C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2E0C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1E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E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E0C"/>
    <w:rPr>
      <w:rFonts w:ascii="Century Gothic" w:eastAsiaTheme="majorEastAsia" w:hAnsi="Century Gothic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2E0C"/>
    <w:rPr>
      <w:rFonts w:ascii="Century Gothic" w:eastAsiaTheme="majorEastAsia" w:hAnsi="Century Gothic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1E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E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E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E0C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E0C"/>
    <w:rPr>
      <w:rFonts w:ascii="Century Gothic" w:eastAsiaTheme="majorEastAsia" w:hAnsi="Century Gothic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E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E0C"/>
    <w:rPr>
      <w:rFonts w:ascii="Century Gothic" w:hAnsi="Century Gothic"/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E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EC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C2E0C"/>
    <w:pPr>
      <w:spacing w:after="0" w:line="240" w:lineRule="auto"/>
    </w:pPr>
    <w:rPr>
      <w:rFonts w:ascii="Century Gothic" w:eastAsiaTheme="minorEastAsia" w:hAnsi="Century Gothic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C2E0C"/>
    <w:rPr>
      <w:rFonts w:ascii="Century Gothic" w:eastAsiaTheme="minorEastAsia" w:hAnsi="Century Gothic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11E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1EC8"/>
  </w:style>
  <w:style w:type="paragraph" w:styleId="Footer">
    <w:name w:val="footer"/>
    <w:basedOn w:val="Normal"/>
    <w:link w:val="FooterChar"/>
    <w:uiPriority w:val="99"/>
    <w:unhideWhenUsed/>
    <w:rsid w:val="00311E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1EC8"/>
  </w:style>
  <w:style w:type="character" w:styleId="SubtleEmphasis">
    <w:name w:val="Subtle Emphasis"/>
    <w:basedOn w:val="DefaultParagraphFont"/>
    <w:uiPriority w:val="19"/>
    <w:qFormat/>
    <w:rsid w:val="00BC2E0C"/>
    <w:rPr>
      <w:rFonts w:ascii="Century Gothic" w:hAnsi="Century Gothic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BC2E0C"/>
    <w:rPr>
      <w:rFonts w:ascii="Century Gothic" w:hAnsi="Century Gothic"/>
      <w:i/>
      <w:iCs/>
    </w:rPr>
  </w:style>
  <w:style w:type="character" w:styleId="Strong">
    <w:name w:val="Strong"/>
    <w:basedOn w:val="DefaultParagraphFont"/>
    <w:uiPriority w:val="22"/>
    <w:qFormat/>
    <w:rsid w:val="00BC2E0C"/>
    <w:rPr>
      <w:rFonts w:ascii="Century Gothic" w:hAnsi="Century Gothic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jdube/Library/Containers/com.microsoft.Outlook/Data/tmp/Outlook%20Temp/Incident%20Response%20Template_0126%5b35%5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7D01A2-4632-4210-B32F-C7126AFF42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Incident Response Template_0126[35].dotx</Template>
  <TotalTime>6</TotalTime>
  <Pages>2</Pages>
  <Words>41</Words>
  <Characters>264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Dube</dc:creator>
  <cp:keywords/>
  <dc:description/>
  <cp:lastModifiedBy>Justin Dube</cp:lastModifiedBy>
  <cp:revision>1</cp:revision>
  <dcterms:created xsi:type="dcterms:W3CDTF">2026-01-21T22:15:00Z</dcterms:created>
  <dcterms:modified xsi:type="dcterms:W3CDTF">2026-01-21T22:21:00Z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1e598427-7cdf-49d2-b3bb-936d887e2876</vt:lpwstr>
  </property>
</Properties>
</file>